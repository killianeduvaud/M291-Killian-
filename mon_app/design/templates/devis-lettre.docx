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9C23B" w14:textId="77777777" w:rsidR="00DE6F54" w:rsidRPr="00D2474D" w:rsidRDefault="00DE6F54" w:rsidP="00DE6F54">
      <w:pPr>
        <w:tabs>
          <w:tab w:val="left" w:pos="4536"/>
        </w:tabs>
        <w:rPr>
          <w:rFonts w:ascii="Roboto" w:hAnsi="Roboto" w:cs="Arial"/>
          <w:i/>
          <w:iCs/>
          <w:szCs w:val="24"/>
        </w:rPr>
      </w:pPr>
      <w:r w:rsidRPr="00D2474D">
        <w:rPr>
          <w:rFonts w:ascii="Roboto" w:hAnsi="Roboto" w:cs="Arial"/>
          <w:i/>
          <w:iCs/>
          <w:szCs w:val="24"/>
        </w:rPr>
        <w:t>Responsable de projet :</w:t>
      </w:r>
    </w:p>
    <w:p w14:paraId="44FD1E63" w14:textId="53921BDB" w:rsidR="00DE6F54" w:rsidRPr="00D2474D" w:rsidRDefault="00DE6F54" w:rsidP="00DE6F54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{managerLine1}</w:t>
        <w:tab/>
        <w:t xml:space="preserve">{placeDate}</w:t>
      </w:r>
    </w:p>
    <w:p w14:paraId="3D838459" w14:textId="4B00ED97" w:rsidR="00DE6F54" w:rsidRPr="00D2474D" w:rsidRDefault="00DE6F54" w:rsidP="00DE6F54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{managerLine2}</w:t>
      </w:r>
    </w:p>
    <w:p w14:paraId="79790FA3" w14:textId="517F7A08" w:rsidR="00DE6F54" w:rsidRPr="00D2474D" w:rsidRDefault="003033E1" w:rsidP="00DE6F54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79717B" wp14:editId="39D5B4C4">
                <wp:simplePos x="0" y="0"/>
                <wp:positionH relativeFrom="column">
                  <wp:posOffset>2880179</wp:posOffset>
                </wp:positionH>
                <wp:positionV relativeFrom="paragraph">
                  <wp:posOffset>111760</wp:posOffset>
                </wp:positionV>
                <wp:extent cx="2852057" cy="849086"/>
                <wp:effectExtent l="0" t="0" r="0" b="0"/>
                <wp:wrapNone/>
                <wp:docPr id="33524607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057" cy="849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73C7C" w14:textId="77777777" w:rsidR="003033E1" w:rsidRDefault="003033E1" w:rsidP="003033E1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{clientBlock}</w:t>
                            </w:r>
                          </w:p>
                          <w:p w14:paraId="32FBD3E2" w14:textId="77777777" w:rsidR="003033E1" w:rsidRPr="003033E1" w:rsidRDefault="003033E1">
                            <w:pPr>
                              <w:rPr>
                                <w:lang w:val="fr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79717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6.8pt;margin-top:8.8pt;width:224.55pt;height:66.8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" filled="f" stroked="f" strokeweight=".5pt">
                <v:textbox>
                  <w:txbxContent>
                    <w:p w14:paraId="53273C7C" w14:textId="77777777" w:rsidR="003033E1" w:rsidRDefault="003033E1" w:rsidP="003033E1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{clientBlock}</w:t>
                      </w:r>
                    </w:p>
                    <w:p w14:paraId="32FBD3E2" w14:textId="77777777" w:rsidR="003033E1" w:rsidRPr="003033E1" w:rsidRDefault="003033E1">
                      <w:pPr>
                        <w:rPr>
                          <w:lang w:val="fr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 w:cs="Arial"/>
          <w:szCs w:val="24"/>
        </w:rPr>
        <w:t xml:space="preserve">{managerLine3}</w:t>
      </w:r>
    </w:p>
    <w:p w14:paraId="3459E118" w14:textId="77777777" w:rsidR="00DE6F54" w:rsidRPr="00D2474D" w:rsidRDefault="00BE08AC" w:rsidP="00DE6F54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{managerLine4}{managerLinesRest}</w:t>
      </w:r>
    </w:p>
    <w:p w14:paraId="771D1960" w14:textId="77777777" w:rsidR="00DE6F54" w:rsidRPr="00D2474D" w:rsidRDefault="00DE6F54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2D220784" w14:textId="10027972" w:rsidR="00EC0140" w:rsidRPr="00D2474D" w:rsidRDefault="00EC0140" w:rsidP="003033E1">
      <w:pPr>
        <w:tabs>
          <w:tab w:val="left" w:pos="4536"/>
        </w:tabs>
        <w:rPr>
          <w:rFonts w:ascii="Roboto" w:hAnsi="Roboto" w:cs="Arial"/>
          <w:szCs w:val="24"/>
        </w:rPr>
      </w:pPr>
      <w:r w:rsidRPr="00D2474D">
        <w:rPr>
          <w:rFonts w:ascii="Roboto" w:hAnsi="Roboto" w:cs="Arial"/>
          <w:szCs w:val="24"/>
        </w:rPr>
        <w:tab/>
      </w:r>
    </w:p>
    <w:p w14:paraId="0D872561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14B1A639" w14:textId="77777777" w:rsidR="00DE6F54" w:rsidRPr="00D2474D" w:rsidRDefault="00DE6F54" w:rsidP="00E16FE5">
      <w:pPr>
        <w:tabs>
          <w:tab w:val="left" w:pos="4536"/>
        </w:tabs>
        <w:jc w:val="left"/>
        <w:rPr>
          <w:rFonts w:ascii="Roboto" w:hAnsi="Roboto" w:cs="Arial"/>
          <w:b/>
          <w:bCs/>
          <w:szCs w:val="24"/>
        </w:rPr>
      </w:pPr>
    </w:p>
    <w:p w14:paraId="7E42A415" w14:textId="1AC59C46" w:rsidR="00EC0140" w:rsidRPr="00550801" w:rsidRDefault="00371B32" w:rsidP="00550801">
      <w:pPr>
        <w:rPr>
          <w:rFonts w:ascii="Roboto" w:hAnsi="Roboto" w:cs="Arial"/>
          <w:b/>
          <w:i/>
          <w:sz w:val="36"/>
          <w:szCs w:val="36"/>
        </w:rPr>
      </w:pPr>
      <w:r>
        <w:rPr>
          <w:rFonts w:ascii="Roboto" w:hAnsi="Roboto" w:cs="Arial"/>
          <w:b/>
          <w:i/>
          <w:sz w:val="36"/>
          <w:szCs w:val="36"/>
        </w:rPr>
        <w:t xml:space="preserve">{quoteTitle}</w:t>
      </w:r>
    </w:p>
    <w:p w14:paraId="056243FA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25D68113" w14:textId="06400FF1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{salutation}</w:t>
      </w:r>
    </w:p>
    <w:p w14:paraId="312272AC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1195EFE0" w14:textId="42F0881F" w:rsidR="00EC0140" w:rsidRPr="00D2474D" w:rsidRDefault="00C326AC" w:rsidP="00EC0140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{introText}</w:t>
      </w:r>
    </w:p>
    <w:p w14:paraId="4020317A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1" w:noVBand="1"/>
      </w:tblPr>
      <w:tblGrid>
        <w:gridCol w:w="4673"/>
        <w:gridCol w:w="992"/>
        <w:gridCol w:w="1418"/>
        <w:gridCol w:w="1971"/>
      </w:tblGrid>
      <w:tr w:rsidR="00E2459D" w:rsidRPr="00D2474D" w14:paraId="155F83E8" w14:textId="77777777" w:rsidTr="006A5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E16EBA4" w14:textId="77777777" w:rsidR="00E2459D" w:rsidRPr="00D2474D" w:rsidRDefault="00E2459D" w:rsidP="001A761F">
            <w:pPr>
              <w:tabs>
                <w:tab w:val="left" w:pos="4536"/>
              </w:tabs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 xml:space="preserve">Prestations </w:t>
            </w:r>
          </w:p>
        </w:tc>
        <w:tc>
          <w:tcPr>
            <w:tcW w:w="992" w:type="dxa"/>
          </w:tcPr>
          <w:p w14:paraId="405AAFA5" w14:textId="77777777" w:rsidR="00E2459D" w:rsidRPr="00D2474D" w:rsidRDefault="00E2459D" w:rsidP="00E2459D">
            <w:pPr>
              <w:tabs>
                <w:tab w:val="left" w:pos="45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>Qté</w:t>
            </w:r>
          </w:p>
        </w:tc>
        <w:tc>
          <w:tcPr>
            <w:tcW w:w="1418" w:type="dxa"/>
          </w:tcPr>
          <w:p w14:paraId="72112834" w14:textId="77777777" w:rsidR="00E2459D" w:rsidRPr="00D2474D" w:rsidRDefault="00E2459D" w:rsidP="00E2459D">
            <w:pPr>
              <w:tabs>
                <w:tab w:val="left" w:pos="4536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>Prix</w:t>
            </w:r>
          </w:p>
        </w:tc>
        <w:tc>
          <w:tcPr>
            <w:tcW w:w="1971" w:type="dxa"/>
          </w:tcPr>
          <w:p w14:paraId="174035E0" w14:textId="77777777" w:rsidR="00E2459D" w:rsidRPr="00D2474D" w:rsidRDefault="00E2459D" w:rsidP="00E2459D">
            <w:pPr>
              <w:tabs>
                <w:tab w:val="left" w:pos="4536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>Montant</w:t>
            </w:r>
          </w:p>
        </w:tc>
      </w:tr>
      <w:tr w:rsidR="00E16FE5" w:rsidRPr="00D2474D" w14:paraId="489702CF" w14:textId="77777777" w:rsidTr="006A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BE5F1"/>
          </w:tcPr>
          <w:p w14:paraId="33EDF79C" w14:textId="77777777" w:rsidR="00E16FE5" w:rsidRPr="00D2474D" w:rsidRDefault="00E16FE5" w:rsidP="001A761F">
            <w:pPr>
              <w:tabs>
                <w:tab w:val="left" w:pos="4536"/>
              </w:tabs>
              <w:rPr>
                <w:rFonts w:ascii="Roboto" w:hAnsi="Roboto" w:cs="Arial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Roboto" w:hAnsi="Roboto" w:cs="Arial"/>
                <w:b w:val="0"/>
                <w:bCs w:val="0"/>
                <w:i/>
                <w:iCs/>
                <w:sz w:val="24"/>
                <w:szCs w:val="24"/>
              </w:rPr>
              <w:t xml:space="preserve">{#rows}{#isSection}{title}</w:t>
            </w:r>
          </w:p>
        </w:tc>
        <w:tc>
          <w:tcPr>
            <w:tcW w:w="992" w:type="dxa"/>
            <w:shd w:val="clear" w:color="auto" w:fill="DBE5F1"/>
          </w:tcPr>
          <w:p w14:paraId="4B40F6DC" w14:textId="77777777" w:rsidR="00E16FE5" w:rsidRPr="00D2474D" w:rsidRDefault="00E16FE5" w:rsidP="00E2459D">
            <w:pPr>
              <w:tabs>
                <w:tab w:val="left" w:pos="453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418" w:type="dxa"/>
            <w:shd w:val="clear" w:color="auto" w:fill="DBE5F1"/>
          </w:tcPr>
          <w:p w14:paraId="164B31F0" w14:textId="77777777" w:rsidR="00E16FE5" w:rsidRPr="00D2474D" w:rsidRDefault="00E16FE5" w:rsidP="00E2459D">
            <w:pPr>
              <w:tabs>
                <w:tab w:val="left" w:pos="4536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971" w:type="dxa"/>
            <w:shd w:val="clear" w:color="auto" w:fill="DBE5F1"/>
          </w:tcPr>
          <w:p w14:paraId="5DC779C2" w14:textId="77777777" w:rsidR="00E16FE5" w:rsidRPr="00D2474D" w:rsidRDefault="00E16FE5" w:rsidP="00E2459D">
            <w:pPr>
              <w:tabs>
                <w:tab w:val="left" w:pos="4536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i/>
                <w:iCs/>
                <w:sz w:val="24"/>
                <w:szCs w:val="24"/>
              </w:rPr>
              <w:t xml:space="preserve">{/isSection}</w:t>
            </w:r>
          </w:p>
        </w:tc>
      </w:tr>
      <w:tr w:rsidR="00E2459D" w:rsidRPr="00D2474D" w14:paraId="12EF4F25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2FB5BAEF" w14:textId="1ACA43EE" w:rsidR="00E2459D" w:rsidRPr="00D2474D" w:rsidRDefault="00E56311" w:rsidP="00BD2043">
            <w:pPr>
              <w:pStyle w:val="Paragraphedeliste"/>
              <w:numPr>
                <w:ilvl w:val="0"/>
                <w:numId w:val="36"/>
              </w:numPr>
              <w:jc w:val="left"/>
              <w:rPr>
                <w:rFonts w:ascii="Roboto" w:hAnsi="Roboto" w:cs="Arial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cs="Arial"/>
                <w:b w:val="0"/>
                <w:bCs w:val="0"/>
                <w:sz w:val="24"/>
                <w:szCs w:val="24"/>
                <w:lang w:val="fr-FR"/>
              </w:rPr>
              <w:t xml:space="preserve">{^isSection}{description}</w:t>
            </w:r>
          </w:p>
        </w:tc>
        <w:tc>
          <w:tcPr>
            <w:tcW w:w="992" w:type="dxa"/>
            <w:shd w:val="clear" w:color="auto" w:fill="FFFFFF"/>
          </w:tcPr>
          <w:p w14:paraId="69D13265" w14:textId="4FD836B8" w:rsidR="00E2459D" w:rsidRPr="00D2474D" w:rsidRDefault="00801E04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{qtyUnit}</w:t>
            </w:r>
          </w:p>
        </w:tc>
        <w:tc>
          <w:tcPr>
            <w:tcW w:w="1418" w:type="dxa"/>
            <w:shd w:val="clear" w:color="auto" w:fill="FFFFFF"/>
          </w:tcPr>
          <w:p w14:paraId="19874926" w14:textId="7777777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{unitPrice}</w:t>
            </w:r>
          </w:p>
        </w:tc>
        <w:tc>
          <w:tcPr>
            <w:tcW w:w="1971" w:type="dxa"/>
            <w:shd w:val="clear" w:color="auto" w:fill="FFFFFF"/>
          </w:tcPr>
          <w:p w14:paraId="760E0554" w14:textId="14CEFE1E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{totalHT}{/isSection}{/rows}</w:t>
            </w:r>
          </w:p>
        </w:tc>
      </w:tr>
      <w:tr w:rsidR="00137FE5" w:rsidRPr="00D2474D" w14:paraId="3347B0B4" w14:textId="77777777" w:rsidTr="006A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BE5F1"/>
          </w:tcPr>
          <w:p w14:paraId="01BBFA03" w14:textId="77777777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>Total HT</w:t>
            </w:r>
          </w:p>
        </w:tc>
        <w:tc>
          <w:tcPr>
            <w:tcW w:w="992" w:type="dxa"/>
            <w:shd w:val="clear" w:color="auto" w:fill="DBE5F1"/>
          </w:tcPr>
          <w:p w14:paraId="23730814" w14:textId="77777777" w:rsidR="00E2459D" w:rsidRPr="00D2474D" w:rsidRDefault="00E2459D" w:rsidP="00E24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{totalQty}</w:t>
            </w:r>
          </w:p>
        </w:tc>
        <w:tc>
          <w:tcPr>
            <w:tcW w:w="1418" w:type="dxa"/>
            <w:shd w:val="clear" w:color="auto" w:fill="DBE5F1"/>
          </w:tcPr>
          <w:p w14:paraId="0F09A995" w14:textId="77777777" w:rsidR="00E2459D" w:rsidRPr="00D2474D" w:rsidRDefault="00E2459D" w:rsidP="00E2459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DBE5F1"/>
          </w:tcPr>
          <w:p w14:paraId="00BB7A19" w14:textId="7E22BDD8" w:rsidR="00E2459D" w:rsidRPr="00D2474D" w:rsidRDefault="00E16FE5" w:rsidP="00E2459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{totalHT}</w:t>
            </w:r>
          </w:p>
        </w:tc>
      </w:tr>
      <w:tr w:rsidR="00137FE5" w:rsidRPr="00D2474D" w14:paraId="5783A19A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48777FF5" w14:textId="705E16D4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{#hasDiscount}{discountLabel}</w:t>
            </w:r>
          </w:p>
        </w:tc>
        <w:tc>
          <w:tcPr>
            <w:tcW w:w="992" w:type="dxa"/>
            <w:shd w:val="clear" w:color="auto" w:fill="FFFFFF"/>
          </w:tcPr>
          <w:p w14:paraId="2B74A323" w14:textId="77777777" w:rsidR="00E2459D" w:rsidRPr="00D2474D" w:rsidRDefault="00E2459D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shd w:val="clear" w:color="auto" w:fill="FFFFFF"/>
          </w:tcPr>
          <w:p w14:paraId="34A333FB" w14:textId="77777777" w:rsidR="00E2459D" w:rsidRPr="00D2474D" w:rsidRDefault="00E2459D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971" w:type="dxa"/>
            <w:shd w:val="clear" w:color="auto" w:fill="FFFFFF"/>
          </w:tcPr>
          <w:p w14:paraId="740DFBD9" w14:textId="0FC82F4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{discountAmount}{/hasDiscount}</w:t>
            </w:r>
          </w:p>
        </w:tc>
      </w:tr>
      <w:tr w:rsidR="00137FE5" w:rsidRPr="00D2474D" w14:paraId="5783A19A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48777FF5" w14:textId="705E16D4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{#hasDiscount}Total HT après remise</w:t>
            </w:r>
          </w:p>
        </w:tc>
        <w:tc>
          <w:tcPr>
            <w:tcW w:w="992" w:type="dxa"/>
            <w:shd w:val="clear" w:color="auto" w:fill="FFFFFF"/>
          </w:tcPr>
          <w:p w14:paraId="2B74A323" w14:textId="77777777" w:rsidR="00E2459D" w:rsidRPr="00D2474D" w:rsidRDefault="00E2459D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shd w:val="clear" w:color="auto" w:fill="FFFFFF"/>
          </w:tcPr>
          <w:p w14:paraId="34A333FB" w14:textId="77777777" w:rsidR="00E2459D" w:rsidRPr="00D2474D" w:rsidRDefault="00E2459D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971" w:type="dxa"/>
            <w:shd w:val="clear" w:color="auto" w:fill="FFFFFF"/>
          </w:tcPr>
          <w:p w14:paraId="740DFBD9" w14:textId="0FC82F4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{netHT}{/hasDiscount}</w:t>
            </w:r>
          </w:p>
        </w:tc>
      </w:tr>
      <w:tr w:rsidR="00137FE5" w:rsidRPr="00D2474D" w14:paraId="5783A19A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48777FF5" w14:textId="705E16D4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{#vatRows}{label}</w:t>
            </w:r>
          </w:p>
        </w:tc>
        <w:tc>
          <w:tcPr>
            <w:tcW w:w="992" w:type="dxa"/>
            <w:shd w:val="clear" w:color="auto" w:fill="FFFFFF"/>
          </w:tcPr>
          <w:p w14:paraId="2B74A323" w14:textId="77777777" w:rsidR="00E2459D" w:rsidRPr="00D2474D" w:rsidRDefault="00E2459D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</w:tcPr>
          <w:p w14:paraId="34A333FB" w14:textId="77777777" w:rsidR="00E2459D" w:rsidRPr="00D2474D" w:rsidRDefault="00E2459D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{rate}</w:t>
            </w:r>
          </w:p>
        </w:tc>
        <w:tc>
          <w:tcPr>
            <w:tcW w:w="1971" w:type="dxa"/>
            <w:shd w:val="clear" w:color="auto" w:fill="FFFFFF"/>
          </w:tcPr>
          <w:p w14:paraId="740DFBD9" w14:textId="0FC82F4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{amount}{/vatRows}</w:t>
            </w:r>
          </w:p>
        </w:tc>
      </w:tr>
      <w:tr w:rsidR="00137FE5" w:rsidRPr="00D2474D" w14:paraId="35FAC9B9" w14:textId="77777777" w:rsidTr="006A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BE5F1"/>
          </w:tcPr>
          <w:p w14:paraId="6FDB6ED4" w14:textId="77777777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 w:rsidRPr="00D2474D">
              <w:rPr>
                <w:rFonts w:ascii="Roboto" w:hAnsi="Roboto" w:cs="Arial"/>
                <w:sz w:val="24"/>
                <w:szCs w:val="24"/>
              </w:rPr>
              <w:t>Total TTC</w:t>
            </w:r>
          </w:p>
        </w:tc>
        <w:tc>
          <w:tcPr>
            <w:tcW w:w="992" w:type="dxa"/>
            <w:shd w:val="clear" w:color="auto" w:fill="DBE5F1"/>
          </w:tcPr>
          <w:p w14:paraId="5037ABB5" w14:textId="77777777" w:rsidR="00E2459D" w:rsidRPr="00D2474D" w:rsidRDefault="00E2459D" w:rsidP="00E24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DBE5F1"/>
          </w:tcPr>
          <w:p w14:paraId="02C31FCA" w14:textId="77777777" w:rsidR="00E2459D" w:rsidRPr="00D2474D" w:rsidRDefault="00E2459D" w:rsidP="00E2459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DBE5F1"/>
          </w:tcPr>
          <w:p w14:paraId="12A7447A" w14:textId="2CA304FA" w:rsidR="00E2459D" w:rsidRPr="00D2474D" w:rsidRDefault="00E16FE5" w:rsidP="00E2459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{totalTTC}</w:t>
            </w:r>
          </w:p>
        </w:tc>
      </w:tr>
      <w:tr w:rsidR="00137FE5" w:rsidRPr="00D2474D" w14:paraId="5783A19A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48777FF5" w14:textId="705E16D4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{#hasDeposit}Acompte à la commande ({depositPercent} %)</w:t>
            </w:r>
          </w:p>
        </w:tc>
        <w:tc>
          <w:tcPr>
            <w:tcW w:w="992" w:type="dxa"/>
            <w:shd w:val="clear" w:color="auto" w:fill="FFFFFF"/>
          </w:tcPr>
          <w:p w14:paraId="2B74A323" w14:textId="77777777" w:rsidR="00E2459D" w:rsidRPr="00D2474D" w:rsidRDefault="00E2459D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shd w:val="clear" w:color="auto" w:fill="FFFFFF"/>
          </w:tcPr>
          <w:p w14:paraId="34A333FB" w14:textId="77777777" w:rsidR="00E2459D" w:rsidRPr="00D2474D" w:rsidRDefault="00E2459D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971" w:type="dxa"/>
            <w:shd w:val="clear" w:color="auto" w:fill="FFFFFF"/>
          </w:tcPr>
          <w:p w14:paraId="740DFBD9" w14:textId="0FC82F4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{depositAmount}{/hasDeposit}</w:t>
            </w:r>
          </w:p>
        </w:tc>
      </w:tr>
      <w:tr w:rsidR="00137FE5" w:rsidRPr="00D2474D" w14:paraId="5783A19A" w14:textId="77777777" w:rsidTr="006A5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FFFFFF"/>
          </w:tcPr>
          <w:p w14:paraId="48777FF5" w14:textId="705E16D4" w:rsidR="00E2459D" w:rsidRPr="00D2474D" w:rsidRDefault="00E2459D" w:rsidP="00E2459D">
            <w:pPr>
              <w:rPr>
                <w:rFonts w:ascii="Roboto" w:hAnsi="Roboto" w:cs="Arial"/>
                <w:sz w:val="24"/>
                <w:szCs w:val="24"/>
              </w:rPr>
            </w:pPr>
            <w:r>
              <w:rPr>
                <w:rFonts w:ascii="Roboto" w:hAnsi="Roboto" w:cs="Arial"/>
                <w:sz w:val="24"/>
                <w:szCs w:val="24"/>
              </w:rPr>
              <w:t xml:space="preserve">{#hasDeposit}Solde ({balancePercent} %)</w:t>
            </w:r>
          </w:p>
        </w:tc>
        <w:tc>
          <w:tcPr>
            <w:tcW w:w="992" w:type="dxa"/>
            <w:shd w:val="clear" w:color="auto" w:fill="FFFFFF"/>
          </w:tcPr>
          <w:p w14:paraId="2B74A323" w14:textId="77777777" w:rsidR="00E2459D" w:rsidRPr="00D2474D" w:rsidRDefault="00E2459D" w:rsidP="00E24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shd w:val="clear" w:color="auto" w:fill="FFFFFF"/>
          </w:tcPr>
          <w:p w14:paraId="34A333FB" w14:textId="77777777" w:rsidR="00E2459D" w:rsidRPr="00D2474D" w:rsidRDefault="00E2459D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</w:r>
          </w:p>
        </w:tc>
        <w:tc>
          <w:tcPr>
            <w:tcW w:w="1971" w:type="dxa"/>
            <w:shd w:val="clear" w:color="auto" w:fill="FFFFFF"/>
          </w:tcPr>
          <w:p w14:paraId="740DFBD9" w14:textId="0FC82F47" w:rsidR="00E2459D" w:rsidRPr="00D2474D" w:rsidRDefault="00E16FE5" w:rsidP="00E245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Arial"/>
                <w:b/>
                <w:bCs/>
                <w:sz w:val="24"/>
                <w:szCs w:val="24"/>
              </w:rPr>
            </w:pPr>
            <w:r>
              <w:rPr>
                <w:rFonts w:ascii="Roboto" w:hAnsi="Roboto" w:cs="Arial"/>
                <w:b/>
                <w:bCs/>
                <w:sz w:val="24"/>
                <w:szCs w:val="24"/>
              </w:rPr>
              <w:t xml:space="preserve">{balanceAmount}{/hasDeposit}</w:t>
            </w:r>
          </w:p>
        </w:tc>
      </w:tr>
    </w:tbl>
    <w:p w14:paraId="6052B5E4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>
      <w:r>
        <w:t xml:space="preserve">{#hasOtherInfo}</w:t>
      </w:r>
    </w:p>
    <w:p w14:paraId="6018E2A0" w14:textId="77777777" w:rsidR="00EC0140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  <w:u w:val="single"/>
        </w:rPr>
      </w:pPr>
      <w:r w:rsidRPr="00D2474D">
        <w:rPr>
          <w:rFonts w:ascii="Roboto" w:hAnsi="Roboto" w:cs="Arial"/>
          <w:szCs w:val="24"/>
          <w:u w:val="single"/>
        </w:rPr>
        <w:t>Autres informations</w:t>
      </w:r>
      <w:r w:rsidRPr="00D2474D">
        <w:rPr>
          <w:rFonts w:ascii="Roboto" w:hAnsi="Roboto" w:cs="Arial"/>
          <w:szCs w:val="24"/>
        </w:rPr>
        <w:t> :</w:t>
      </w:r>
      <w:r w:rsidRPr="00D2474D">
        <w:rPr>
          <w:rFonts w:ascii="Roboto" w:hAnsi="Roboto" w:cs="Arial"/>
          <w:szCs w:val="24"/>
          <w:u w:val="single"/>
        </w:rPr>
        <w:t xml:space="preserve"> </w:t>
      </w:r>
    </w:p>
    <w:p>
      <w:r>
        <w:t xml:space="preserve">{#otherInfoLines}</w:t>
      </w:r>
    </w:p>
    <w:p w14:paraId="35BB00D9" w14:textId="77777777" w:rsidR="00EC0140" w:rsidRPr="00D2474D" w:rsidRDefault="00EC0140" w:rsidP="00F90A02">
      <w:pPr>
        <w:pStyle w:val="Paragraphedeliste"/>
        <w:numPr>
          <w:ilvl w:val="0"/>
          <w:numId w:val="35"/>
        </w:numPr>
        <w:tabs>
          <w:tab w:val="clear" w:pos="7470"/>
          <w:tab w:val="left" w:pos="4536"/>
        </w:tabs>
        <w:ind w:left="284" w:hanging="284"/>
        <w:jc w:val="left"/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{.}</w:t>
      </w:r>
    </w:p>
    <w:p>
      <w:r>
        <w:t xml:space="preserve">{/otherInfoLines}</w:t>
      </w:r>
    </w:p>
    <w:p>
      <w:r>
        <w:t xml:space="preserve">{/hasOtherInfo}</w:t>
      </w:r>
    </w:p>
    <w:p w14:paraId="1BB78319" w14:textId="2E00521D" w:rsidR="001D3FD2" w:rsidRPr="00D2474D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  <w:r w:rsidRPr="00D2474D">
        <w:rPr>
          <w:rFonts w:ascii="Roboto" w:hAnsi="Roboto" w:cs="Arial"/>
          <w:szCs w:val="24"/>
        </w:rPr>
        <w:t>Nous restons à votre entière disposition pour tout renseignement complémentaire</w:t>
      </w:r>
      <w:r w:rsidR="001D3FD2" w:rsidRPr="00D2474D">
        <w:rPr>
          <w:rFonts w:ascii="Roboto" w:hAnsi="Roboto" w:cs="Arial"/>
          <w:szCs w:val="24"/>
        </w:rPr>
        <w:t>.</w:t>
      </w:r>
    </w:p>
    <w:p w14:paraId="6A2D1C4A" w14:textId="2878FC6E" w:rsidR="00EC0140" w:rsidRPr="00D2474D" w:rsidRDefault="001D3FD2" w:rsidP="00EC0140">
      <w:pPr>
        <w:tabs>
          <w:tab w:val="left" w:pos="4536"/>
        </w:tabs>
        <w:rPr>
          <w:rFonts w:ascii="Roboto" w:hAnsi="Roboto" w:cs="Arial"/>
          <w:szCs w:val="24"/>
        </w:rPr>
      </w:pPr>
      <w:r w:rsidRPr="00D2474D">
        <w:rPr>
          <w:rFonts w:ascii="Roboto" w:hAnsi="Roboto" w:cs="Arial"/>
          <w:szCs w:val="24"/>
        </w:rPr>
        <w:t xml:space="preserve">En vous remerciant pour votre confiance, nous vous </w:t>
      </w:r>
      <w:r w:rsidR="00EC0140" w:rsidRPr="00D2474D">
        <w:rPr>
          <w:rFonts w:ascii="Roboto" w:hAnsi="Roboto" w:cs="Arial"/>
          <w:szCs w:val="24"/>
        </w:rPr>
        <w:t xml:space="preserve">adressons, </w:t>
      </w:r>
      <w:r w:rsidRPr="00D2474D">
        <w:rPr>
          <w:rFonts w:ascii="Roboto" w:hAnsi="Roboto" w:cs="Arial"/>
          <w:szCs w:val="24"/>
        </w:rPr>
        <w:t xml:space="preserve">{salutationName},</w:t>
      </w:r>
      <w:r w:rsidR="001C3A87">
        <w:rPr>
          <w:rFonts w:ascii="Roboto" w:hAnsi="Roboto" w:cs="Arial"/>
          <w:szCs w:val="24"/>
        </w:rPr>
        <w:t xml:space="preserve"> </w:t>
      </w:r>
      <w:r w:rsidR="00EC0140" w:rsidRPr="00D2474D">
        <w:rPr>
          <w:rFonts w:ascii="Roboto" w:hAnsi="Roboto" w:cs="Arial"/>
          <w:szCs w:val="24"/>
        </w:rPr>
        <w:t>nos meilleures salutations.</w:t>
      </w:r>
    </w:p>
    <w:p w14:paraId="10B409D2" w14:textId="77777777" w:rsidR="00EC0140" w:rsidRDefault="00EC0140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5B9465A2" w14:textId="77777777" w:rsidR="00643AA6" w:rsidRPr="00D2474D" w:rsidRDefault="00643AA6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4598F4B2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744AC0A5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4C94F47D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4AF8DB98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3D49FD80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38B0A992" w14:textId="77777777" w:rsidR="00B310FF" w:rsidRDefault="00B310FF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65E97615" w14:textId="6C662246" w:rsidR="00DE6F54" w:rsidRPr="00D2474D" w:rsidRDefault="00DE6F54" w:rsidP="00EC0140">
      <w:pPr>
        <w:tabs>
          <w:tab w:val="left" w:pos="4536"/>
        </w:tabs>
        <w:rPr>
          <w:rFonts w:ascii="Roboto" w:hAnsi="Roboto" w:cs="Arial"/>
          <w:szCs w:val="24"/>
        </w:rPr>
      </w:pPr>
      <w:r>
        <w:rPr>
          <w:rFonts w:ascii="Roboto" w:hAnsi="Roboto" w:cs="Arial"/>
          <w:szCs w:val="24"/>
        </w:rPr>
        <w:t xml:space="preserve">{sigLine1}</w:t>
        <w:tab/>
        <w:t xml:space="preserve">{sigLine2}</w:t>
      </w:r>
    </w:p>
    <w:p w14:paraId="4863F7B1" w14:textId="7A953F55" w:rsidR="003E6748" w:rsidRPr="00D2474D" w:rsidRDefault="0060336A" w:rsidP="00EC0140">
      <w:pPr>
        <w:tabs>
          <w:tab w:val="left" w:pos="4536"/>
        </w:tabs>
        <w:rPr>
          <w:rFonts w:ascii="Roboto" w:hAnsi="Roboto" w:cs="Arial"/>
          <w:i/>
          <w:iCs/>
          <w:szCs w:val="24"/>
        </w:rPr>
      </w:pPr>
      <w:r>
        <w:rPr>
          <w:rFonts w:ascii="Roboto" w:hAnsi="Roboto" w:cs="Arial"/>
          <w:i/>
          <w:iCs/>
          <w:szCs w:val="24"/>
        </w:rPr>
        <w:t xml:space="preserve">{sigName1}</w:t>
        <w:tab/>
        <w:t xml:space="preserve">{sigName2}</w:t>
      </w:r>
    </w:p>
    <w:p w14:paraId="3E222901" w14:textId="77777777" w:rsidR="006A5C57" w:rsidRPr="00D2474D" w:rsidRDefault="006A5C57" w:rsidP="00EC0140">
      <w:pPr>
        <w:tabs>
          <w:tab w:val="left" w:pos="4536"/>
        </w:tabs>
        <w:rPr>
          <w:rFonts w:ascii="Roboto" w:hAnsi="Roboto" w:cs="Arial"/>
          <w:szCs w:val="24"/>
        </w:rPr>
      </w:pPr>
    </w:p>
    <w:p w14:paraId="3F8BCDD3" w14:textId="77777777" w:rsidR="00EC0140" w:rsidRPr="00D2474D" w:rsidRDefault="00EC0140" w:rsidP="006A5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36"/>
        </w:tabs>
        <w:rPr>
          <w:rFonts w:ascii="Roboto" w:hAnsi="Roboto" w:cs="Arial"/>
          <w:szCs w:val="24"/>
        </w:rPr>
      </w:pPr>
      <w:r w:rsidRPr="00D2474D">
        <w:rPr>
          <w:rFonts w:ascii="Roboto" w:hAnsi="Roboto" w:cs="Arial"/>
          <w:szCs w:val="24"/>
        </w:rPr>
        <w:t xml:space="preserve">Bon pour accord </w:t>
      </w:r>
      <w:r w:rsidR="00DE6F54" w:rsidRPr="00D2474D">
        <w:rPr>
          <w:rFonts w:ascii="Roboto" w:hAnsi="Roboto" w:cs="Arial"/>
          <w:szCs w:val="24"/>
        </w:rPr>
        <w:t xml:space="preserve">du client </w:t>
      </w:r>
      <w:r w:rsidRPr="00D2474D">
        <w:rPr>
          <w:rFonts w:ascii="Roboto" w:hAnsi="Roboto" w:cs="Arial"/>
          <w:szCs w:val="24"/>
        </w:rPr>
        <w:t xml:space="preserve">(à retourner </w:t>
      </w:r>
      <w:proofErr w:type="gramStart"/>
      <w:r w:rsidRPr="00D2474D">
        <w:rPr>
          <w:rFonts w:ascii="Roboto" w:hAnsi="Roboto" w:cs="Arial"/>
          <w:szCs w:val="24"/>
        </w:rPr>
        <w:t>daté</w:t>
      </w:r>
      <w:proofErr w:type="gramEnd"/>
      <w:r w:rsidRPr="00D2474D">
        <w:rPr>
          <w:rFonts w:ascii="Roboto" w:hAnsi="Roboto" w:cs="Arial"/>
          <w:szCs w:val="24"/>
        </w:rPr>
        <w:t xml:space="preserve"> et signé)</w:t>
      </w:r>
      <w:r w:rsidR="00DE6F54" w:rsidRPr="00D2474D">
        <w:rPr>
          <w:rFonts w:ascii="Roboto" w:hAnsi="Roboto" w:cs="Arial"/>
          <w:szCs w:val="24"/>
        </w:rPr>
        <w:t xml:space="preserve"> : </w:t>
      </w:r>
    </w:p>
    <w:p w14:paraId="7163F5E9" w14:textId="77777777" w:rsidR="00EC0140" w:rsidRPr="00D2474D" w:rsidRDefault="00EC0140" w:rsidP="006A5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36"/>
        </w:tabs>
        <w:rPr>
          <w:rFonts w:ascii="Roboto" w:hAnsi="Roboto" w:cs="Arial"/>
          <w:szCs w:val="24"/>
        </w:rPr>
      </w:pPr>
    </w:p>
    <w:p w14:paraId="22DDD8D1" w14:textId="77777777" w:rsidR="00EC0140" w:rsidRPr="00D2474D" w:rsidRDefault="00EC0140" w:rsidP="006A5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36"/>
        </w:tabs>
        <w:rPr>
          <w:rFonts w:ascii="Roboto" w:hAnsi="Roboto" w:cs="Arial"/>
          <w:szCs w:val="24"/>
        </w:rPr>
      </w:pPr>
    </w:p>
    <w:p w14:paraId="1D2E353B" w14:textId="7DB37157" w:rsidR="00667241" w:rsidRPr="00B555D2" w:rsidRDefault="00DE6F54" w:rsidP="00B55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36"/>
        </w:tabs>
        <w:rPr>
          <w:rFonts w:ascii="Roboto" w:hAnsi="Roboto" w:cs="Arial"/>
          <w:szCs w:val="24"/>
        </w:rPr>
      </w:pPr>
      <w:r w:rsidRPr="00D2474D">
        <w:rPr>
          <w:rFonts w:ascii="Roboto" w:hAnsi="Roboto" w:cs="Arial"/>
          <w:szCs w:val="24"/>
        </w:rPr>
        <w:t>__________________________________________</w:t>
      </w:r>
    </w:p>
    <w:sectPr w:rsidR="00667241" w:rsidRPr="00B555D2" w:rsidSect="007635C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 w:code="9"/>
      <w:pgMar w:top="1134" w:right="1418" w:bottom="1134" w:left="1418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44442" w14:textId="77777777" w:rsidR="0096745E" w:rsidRDefault="0096745E">
      <w:r>
        <w:separator/>
      </w:r>
    </w:p>
  </w:endnote>
  <w:endnote w:type="continuationSeparator" w:id="0">
    <w:p w14:paraId="38FA0F7E" w14:textId="77777777" w:rsidR="0096745E" w:rsidRDefault="0096745E">
      <w:r>
        <w:continuationSeparator/>
      </w:r>
    </w:p>
  </w:endnote>
  <w:endnote w:type="continuationNotice" w:id="1">
    <w:p w14:paraId="32E4F097" w14:textId="77777777" w:rsidR="0096745E" w:rsidRDefault="009674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FC73CC" w14:textId="77777777" w:rsidR="00AB40E8" w:rsidRPr="00667241" w:rsidRDefault="00667241" w:rsidP="00667241">
    <w:pPr>
      <w:pBdr>
        <w:top w:val="single" w:sz="4" w:space="0" w:color="auto"/>
      </w:pBdr>
      <w:tabs>
        <w:tab w:val="clear" w:pos="7470"/>
        <w:tab w:val="center" w:pos="4536"/>
        <w:tab w:val="right" w:pos="14459"/>
      </w:tabs>
      <w:rPr>
        <w:rFonts w:cs="Arial"/>
        <w:noProof/>
        <w:sz w:val="20"/>
        <w:szCs w:val="20"/>
        <w:lang w:val="fr-CH"/>
      </w:rPr>
    </w:pPr>
    <w:r>
      <w:rPr>
        <w:rFonts w:cs="Arial"/>
        <w:sz w:val="20"/>
        <w:szCs w:val="20"/>
      </w:rPr>
      <w:t xml:space="preserve">{sellerName}</w:t>
    </w:r>
    <w:proofErr w:type="spellStart"/>
    <w:proofErr w:type="spellEnd"/>
    <w:r w:rsidRPr="00706273">
      <w:rPr>
        <w:rFonts w:cs="Arial"/>
        <w:sz w:val="20"/>
        <w:szCs w:val="20"/>
      </w:rPr>
      <w:tab/>
    </w:r>
    <w:r>
      <w:rPr>
        <w:rFonts w:cs="Arial"/>
        <w:sz w:val="20"/>
        <w:szCs w:val="20"/>
      </w:rPr>
      <w:tab/>
    </w:r>
    <w:r w:rsidRPr="00706273">
      <w:rPr>
        <w:rStyle w:val="Numrodepage"/>
        <w:rFonts w:cs="Arial"/>
        <w:sz w:val="20"/>
        <w:szCs w:val="20"/>
      </w:rPr>
      <w:fldChar w:fldCharType="begin"/>
    </w:r>
    <w:r w:rsidRPr="00706273">
      <w:rPr>
        <w:rStyle w:val="Numrodepage"/>
        <w:rFonts w:cs="Arial"/>
        <w:sz w:val="20"/>
        <w:szCs w:val="20"/>
      </w:rPr>
      <w:instrText xml:space="preserve"> PAGE </w:instrText>
    </w:r>
    <w:r w:rsidRPr="00706273">
      <w:rPr>
        <w:rStyle w:val="Numrodepage"/>
        <w:rFonts w:cs="Arial"/>
        <w:sz w:val="20"/>
        <w:szCs w:val="20"/>
      </w:rPr>
      <w:fldChar w:fldCharType="separate"/>
    </w:r>
    <w:r>
      <w:rPr>
        <w:rStyle w:val="Numrodepage"/>
        <w:rFonts w:cs="Arial"/>
        <w:sz w:val="20"/>
        <w:szCs w:val="20"/>
      </w:rPr>
      <w:t>1</w:t>
    </w:r>
    <w:r w:rsidRPr="00706273">
      <w:rPr>
        <w:rStyle w:val="Numrodepage"/>
        <w:rFonts w:cs="Arial"/>
        <w:sz w:val="20"/>
        <w:szCs w:val="20"/>
      </w:rPr>
      <w:fldChar w:fldCharType="end"/>
    </w:r>
    <w:r w:rsidRPr="00706273">
      <w:rPr>
        <w:rStyle w:val="Numrodepage"/>
        <w:rFonts w:cs="Arial"/>
        <w:sz w:val="20"/>
        <w:szCs w:val="20"/>
      </w:rPr>
      <w:t>/</w:t>
    </w:r>
    <w:r w:rsidRPr="00706273">
      <w:rPr>
        <w:rStyle w:val="Numrodepage"/>
        <w:rFonts w:cs="Arial"/>
        <w:sz w:val="20"/>
        <w:szCs w:val="20"/>
      </w:rPr>
      <w:fldChar w:fldCharType="begin"/>
    </w:r>
    <w:r w:rsidRPr="00706273">
      <w:rPr>
        <w:rStyle w:val="Numrodepage"/>
        <w:rFonts w:cs="Arial"/>
        <w:sz w:val="20"/>
        <w:szCs w:val="20"/>
      </w:rPr>
      <w:instrText xml:space="preserve"> NUMPAGES </w:instrText>
    </w:r>
    <w:r w:rsidRPr="00706273">
      <w:rPr>
        <w:rStyle w:val="Numrodepage"/>
        <w:rFonts w:cs="Arial"/>
        <w:sz w:val="20"/>
        <w:szCs w:val="20"/>
      </w:rPr>
      <w:fldChar w:fldCharType="separate"/>
    </w:r>
    <w:r>
      <w:rPr>
        <w:rStyle w:val="Numrodepage"/>
        <w:rFonts w:cs="Arial"/>
        <w:sz w:val="20"/>
        <w:szCs w:val="20"/>
      </w:rPr>
      <w:t>2</w:t>
    </w:r>
    <w:r w:rsidRPr="00706273">
      <w:rPr>
        <w:rStyle w:val="Numrodepage"/>
        <w:rFonts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24B5B" w14:textId="2C22625E" w:rsidR="006370BF" w:rsidRDefault="00B65030" w:rsidP="006370BF">
    <w:pPr>
      <w:tabs>
        <w:tab w:val="left" w:pos="4536"/>
      </w:tabs>
      <w:jc w:val="left"/>
      <w:rPr>
        <w:rFonts w:ascii="Roboto" w:hAnsi="Roboto" w:cs="Arial"/>
        <w:color w:val="808080" w:themeColor="background1" w:themeShade="80"/>
        <w:sz w:val="18"/>
      </w:rPr>
    </w:pPr>
    <w:r>
      <w:rPr>
        <w:rFonts w:ascii="Roboto" w:hAnsi="Roboto" w:cs="Arial"/>
        <w:color w:val="808080" w:themeColor="background1" w:themeShade="80"/>
        <w:sz w:val="18"/>
      </w:rPr>
      <w:fldChar w:fldCharType="begin"/>
    </w:r>
    <w:r>
      <w:rPr>
        <w:rFonts w:ascii="Roboto" w:hAnsi="Roboto" w:cs="Arial"/>
        <w:color w:val="808080" w:themeColor="background1" w:themeShade="80"/>
        <w:sz w:val="18"/>
      </w:rPr>
      <w:instrText xml:space="preserve"> TIME \@ "dd/MM/yy" </w:instrText>
    </w:r>
    <w:r>
      <w:rPr>
        <w:rFonts w:ascii="Roboto" w:hAnsi="Roboto" w:cs="Arial"/>
        <w:color w:val="808080" w:themeColor="background1" w:themeShade="80"/>
        <w:sz w:val="18"/>
      </w:rPr>
      <w:fldChar w:fldCharType="separate"/>
    </w:r>
    <w:r w:rsidR="00EF0867">
      <w:rPr>
        <w:rFonts w:ascii="Roboto" w:hAnsi="Roboto" w:cs="Arial"/>
        <w:noProof/>
        <w:color w:val="808080" w:themeColor="background1" w:themeShade="80"/>
        <w:sz w:val="18"/>
      </w:rPr>
      <w:t>23/09/26</w:t>
    </w:r>
    <w:r>
      <w:rPr>
        <w:rFonts w:ascii="Roboto" w:hAnsi="Roboto" w:cs="Arial"/>
        <w:color w:val="808080" w:themeColor="background1" w:themeShade="80"/>
        <w:sz w:val="18"/>
      </w:rPr>
      <w:fldChar w:fldCharType="end"/>
    </w:r>
    <w:r w:rsidR="006A7C1E">
      <w:rPr>
        <w:rFonts w:ascii="Roboto" w:hAnsi="Roboto" w:cs="Arial"/>
        <w:color w:val="808080" w:themeColor="background1" w:themeShade="80"/>
        <w:sz w:val="18"/>
      </w:rPr>
      <w:t xml:space="preserve"> </w:t>
    </w:r>
  </w:p>
  <w:p w14:paraId="7D92A406" w14:textId="087088F8" w:rsidR="0057263F" w:rsidRPr="00070648" w:rsidRDefault="00070648" w:rsidP="00070648">
    <w:pPr>
      <w:pBdr>
        <w:top w:val="single" w:sz="4" w:space="1" w:color="auto"/>
      </w:pBdr>
      <w:tabs>
        <w:tab w:val="clear" w:pos="7470"/>
        <w:tab w:val="center" w:pos="4536"/>
        <w:tab w:val="right" w:pos="9064"/>
      </w:tabs>
      <w:rPr>
        <w:rFonts w:ascii="Roboto" w:hAnsi="Roboto" w:cs="Arial"/>
        <w:noProof/>
        <w:color w:val="808080" w:themeColor="background1" w:themeShade="80"/>
        <w:sz w:val="18"/>
        <w:lang w:val="fr-CH"/>
      </w:rPr>
    </w:pPr>
    <w:r w:rsidRPr="00F0430F">
      <w:rPr>
        <w:rFonts w:ascii="Roboto" w:hAnsi="Roboto" w:cs="Arial"/>
        <w:color w:val="808080" w:themeColor="background1" w:themeShade="80"/>
        <w:sz w:val="18"/>
      </w:rPr>
      <w:tab/>
    </w:r>
    <w:r>
      <w:rPr>
        <w:rFonts w:ascii="Roboto" w:hAnsi="Roboto" w:cs="Arial"/>
        <w:color w:val="808080" w:themeColor="background1" w:themeShade="80"/>
        <w:sz w:val="18"/>
      </w:rPr>
      <w:tab/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instrText xml:space="preserve"> PAGE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</w:rPr>
      <w:t>1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end"/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t>/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instrText xml:space="preserve"> NUMPAGES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</w:rPr>
      <w:t>2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A544D3" w14:textId="77777777" w:rsidR="0057263F" w:rsidRPr="00667241" w:rsidRDefault="00667241" w:rsidP="00667241">
    <w:pPr>
      <w:pBdr>
        <w:top w:val="single" w:sz="4" w:space="0" w:color="auto"/>
      </w:pBdr>
      <w:tabs>
        <w:tab w:val="clear" w:pos="7470"/>
        <w:tab w:val="center" w:pos="4536"/>
        <w:tab w:val="right" w:pos="14459"/>
      </w:tabs>
      <w:rPr>
        <w:rFonts w:cs="Arial"/>
        <w:noProof/>
        <w:sz w:val="20"/>
        <w:szCs w:val="20"/>
        <w:lang w:val="fr-CH"/>
      </w:rPr>
    </w:pPr>
    <w:r>
      <w:rPr>
        <w:rFonts w:cs="Arial"/>
        <w:sz w:val="20"/>
        <w:szCs w:val="20"/>
      </w:rPr>
      <w:t xml:space="preserve">{sellerName}</w:t>
    </w:r>
    <w:proofErr w:type="spellStart"/>
    <w:proofErr w:type="spellEnd"/>
    <w:r w:rsidRPr="00706273">
      <w:rPr>
        <w:rFonts w:cs="Arial"/>
        <w:sz w:val="20"/>
        <w:szCs w:val="20"/>
      </w:rPr>
      <w:tab/>
    </w:r>
    <w:r>
      <w:rPr>
        <w:rFonts w:cs="Arial"/>
        <w:sz w:val="20"/>
        <w:szCs w:val="20"/>
      </w:rPr>
      <w:tab/>
    </w:r>
    <w:r w:rsidRPr="00706273">
      <w:rPr>
        <w:rStyle w:val="Numrodepage"/>
        <w:rFonts w:cs="Arial"/>
        <w:sz w:val="20"/>
        <w:szCs w:val="20"/>
      </w:rPr>
      <w:fldChar w:fldCharType="begin"/>
    </w:r>
    <w:r w:rsidRPr="00706273">
      <w:rPr>
        <w:rStyle w:val="Numrodepage"/>
        <w:rFonts w:cs="Arial"/>
        <w:sz w:val="20"/>
        <w:szCs w:val="20"/>
      </w:rPr>
      <w:instrText xml:space="preserve"> PAGE </w:instrText>
    </w:r>
    <w:r w:rsidRPr="00706273">
      <w:rPr>
        <w:rStyle w:val="Numrodepage"/>
        <w:rFonts w:cs="Arial"/>
        <w:sz w:val="20"/>
        <w:szCs w:val="20"/>
      </w:rPr>
      <w:fldChar w:fldCharType="separate"/>
    </w:r>
    <w:r>
      <w:rPr>
        <w:rStyle w:val="Numrodepage"/>
        <w:rFonts w:cs="Arial"/>
        <w:sz w:val="20"/>
        <w:szCs w:val="20"/>
      </w:rPr>
      <w:t>1</w:t>
    </w:r>
    <w:r w:rsidRPr="00706273">
      <w:rPr>
        <w:rStyle w:val="Numrodepage"/>
        <w:rFonts w:cs="Arial"/>
        <w:sz w:val="20"/>
        <w:szCs w:val="20"/>
      </w:rPr>
      <w:fldChar w:fldCharType="end"/>
    </w:r>
    <w:r w:rsidRPr="00706273">
      <w:rPr>
        <w:rStyle w:val="Numrodepage"/>
        <w:rFonts w:cs="Arial"/>
        <w:sz w:val="20"/>
        <w:szCs w:val="20"/>
      </w:rPr>
      <w:t>/</w:t>
    </w:r>
    <w:r w:rsidRPr="00706273">
      <w:rPr>
        <w:rStyle w:val="Numrodepage"/>
        <w:rFonts w:cs="Arial"/>
        <w:sz w:val="20"/>
        <w:szCs w:val="20"/>
      </w:rPr>
      <w:fldChar w:fldCharType="begin"/>
    </w:r>
    <w:r w:rsidRPr="00706273">
      <w:rPr>
        <w:rStyle w:val="Numrodepage"/>
        <w:rFonts w:cs="Arial"/>
        <w:sz w:val="20"/>
        <w:szCs w:val="20"/>
      </w:rPr>
      <w:instrText xml:space="preserve"> NUMPAGES </w:instrText>
    </w:r>
    <w:r w:rsidRPr="00706273">
      <w:rPr>
        <w:rStyle w:val="Numrodepage"/>
        <w:rFonts w:cs="Arial"/>
        <w:sz w:val="20"/>
        <w:szCs w:val="20"/>
      </w:rPr>
      <w:fldChar w:fldCharType="separate"/>
    </w:r>
    <w:r>
      <w:rPr>
        <w:rStyle w:val="Numrodepage"/>
        <w:rFonts w:cs="Arial"/>
        <w:sz w:val="20"/>
        <w:szCs w:val="20"/>
      </w:rPr>
      <w:t>1</w:t>
    </w:r>
    <w:r w:rsidRPr="00706273">
      <w:rPr>
        <w:rStyle w:val="Numrodepage"/>
        <w:rFonts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17B2D" w14:textId="77777777" w:rsidR="0096745E" w:rsidRDefault="0096745E">
      <w:r>
        <w:separator/>
      </w:r>
    </w:p>
  </w:footnote>
  <w:footnote w:type="continuationSeparator" w:id="0">
    <w:p w14:paraId="6E2F1D0A" w14:textId="77777777" w:rsidR="0096745E" w:rsidRDefault="0096745E">
      <w:r>
        <w:continuationSeparator/>
      </w:r>
    </w:p>
  </w:footnote>
  <w:footnote w:type="continuationNotice" w:id="1">
    <w:p w14:paraId="00F4967C" w14:textId="77777777" w:rsidR="0096745E" w:rsidRDefault="009674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93839E" w14:textId="77777777" w:rsidR="007635CC" w:rsidRDefault="007635CC" w:rsidP="007635CC">
    <w:pPr>
      <w:pStyle w:val="En-tte"/>
      <w:tabs>
        <w:tab w:val="clear" w:pos="4536"/>
      </w:tabs>
      <w:rPr>
        <w:rFonts w:cstheme="minorHAnsi"/>
      </w:rPr>
    </w:pPr>
    <w:r w:rsidRPr="00A40E3C">
      <w:rPr>
        <w:rFonts w:cstheme="minorHAnsi"/>
        <w:noProof/>
      </w:rPr>
      <w:drawing>
        <wp:inline distT="0" distB="0" distL="0" distR="0" wp14:anchorId="47082D3F" wp14:editId="17B8D01B">
          <wp:extent cx="2160000" cy="393207"/>
          <wp:effectExtent l="0" t="0" r="0" b="6985"/>
          <wp:docPr id="2" name="Devi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393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2D1F97" w14:textId="77777777" w:rsidR="007635CC" w:rsidRDefault="007635CC" w:rsidP="007635CC">
    <w:pPr>
      <w:pStyle w:val="En-tte"/>
      <w:tabs>
        <w:tab w:val="clear" w:pos="4536"/>
      </w:tabs>
      <w:rPr>
        <w:rFonts w:cstheme="minorHAnsi"/>
      </w:rPr>
    </w:pPr>
  </w:p>
  <w:p w14:paraId="4F219981" w14:textId="77777777" w:rsidR="007635CC" w:rsidRPr="00516474" w:rsidRDefault="007635CC" w:rsidP="007635CC">
    <w:pPr>
      <w:pBdr>
        <w:bottom w:val="single" w:sz="4" w:space="1" w:color="auto"/>
      </w:pBdr>
      <w:tabs>
        <w:tab w:val="left" w:pos="4536"/>
      </w:tabs>
      <w:rPr>
        <w:rFonts w:ascii="Roboto" w:hAnsi="Roboto" w:cs="Arial"/>
        <w:color w:val="808080" w:themeColor="background1" w:themeShade="80"/>
        <w:sz w:val="18"/>
      </w:rPr>
    </w:pPr>
    <w:r>
      <w:rPr>
        <w:rFonts w:ascii="Roboto" w:hAnsi="Roboto" w:cs="Arial"/>
        <w:color w:val="808080" w:themeColor="background1" w:themeShade="80"/>
        <w:sz w:val="18"/>
      </w:rPr>
      <w:t xml:space="preserve">{sellerHeaderLine}</w:t>
    </w:r>
  </w:p>
  <w:p w14:paraId="570AC5CD" w14:textId="77777777" w:rsidR="007635CC" w:rsidRPr="00A40E3C" w:rsidRDefault="007635CC" w:rsidP="007635CC">
    <w:pPr>
      <w:pStyle w:val="En-tte"/>
      <w:tabs>
        <w:tab w:val="clear" w:pos="4536"/>
      </w:tabs>
      <w:rPr>
        <w:rFonts w:cstheme="minorHAnsi"/>
        <w:b/>
      </w:rPr>
    </w:pPr>
    <w:r w:rsidRPr="00A40E3C">
      <w:rPr>
        <w:rFonts w:cstheme="minorHAnsi"/>
      </w:rPr>
      <w:tab/>
    </w:r>
  </w:p>
  <w:p w14:paraId="53531E71" w14:textId="77777777" w:rsidR="0057263F" w:rsidRPr="007635CC" w:rsidRDefault="0057263F" w:rsidP="007635C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EDB118" w14:textId="77777777" w:rsidR="00DE6F54" w:rsidRDefault="00DE6F54" w:rsidP="00DE6F54">
    <w:pPr>
      <w:tabs>
        <w:tab w:val="left" w:pos="4536"/>
      </w:tabs>
      <w:rPr>
        <w:rFonts w:cs="Arial"/>
        <w:szCs w:val="24"/>
      </w:rPr>
    </w:pPr>
    <w:r>
      <w:rPr>
        <w:rFonts w:cs="Arial"/>
        <w:szCs w:val="24"/>
      </w:rPr>
    </w:r>
  </w:p>
  <w:p w14:paraId="40AFBAEA" w14:textId="77777777" w:rsidR="00DE6F54" w:rsidRDefault="00DE6F54" w:rsidP="00DE6F54">
    <w:pPr>
      <w:tabs>
        <w:tab w:val="left" w:pos="4536"/>
      </w:tabs>
      <w:rPr>
        <w:rFonts w:cs="Arial"/>
        <w:szCs w:val="24"/>
      </w:rPr>
    </w:pPr>
  </w:p>
  <w:p w14:paraId="30A26AA4" w14:textId="77777777" w:rsidR="00DE6F54" w:rsidRDefault="00DE6F54" w:rsidP="00667241">
    <w:pPr>
      <w:pBdr>
        <w:bottom w:val="single" w:sz="4" w:space="1" w:color="auto"/>
      </w:pBdr>
      <w:tabs>
        <w:tab w:val="left" w:pos="4536"/>
      </w:tabs>
      <w:rPr>
        <w:rFonts w:cs="Arial"/>
        <w:szCs w:val="24"/>
      </w:rPr>
    </w:pPr>
    <w:r>
      <w:rPr>
        <w:rFonts w:cs="Arial"/>
        <w:szCs w:val="24"/>
      </w:rPr>
      <w:t xml:space="preserve">{sellerHeaderLine}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fUePDHXdiWOcL" int2:id="ydhPFcw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860ED"/>
    <w:multiLevelType w:val="hybridMultilevel"/>
    <w:tmpl w:val="02EC8A40"/>
    <w:lvl w:ilvl="0" w:tplc="5290C5C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72214"/>
    <w:multiLevelType w:val="hybridMultilevel"/>
    <w:tmpl w:val="03C05724"/>
    <w:lvl w:ilvl="0" w:tplc="C13253AA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45D4"/>
    <w:multiLevelType w:val="hybridMultilevel"/>
    <w:tmpl w:val="A7062A9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8443AE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74029"/>
    <w:multiLevelType w:val="hybridMultilevel"/>
    <w:tmpl w:val="D7FA49C2"/>
    <w:lvl w:ilvl="0" w:tplc="27A8A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00B14"/>
    <w:multiLevelType w:val="hybridMultilevel"/>
    <w:tmpl w:val="D9E85762"/>
    <w:lvl w:ilvl="0" w:tplc="8808F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21E06"/>
    <w:multiLevelType w:val="hybridMultilevel"/>
    <w:tmpl w:val="AEACAB64"/>
    <w:lvl w:ilvl="0" w:tplc="0A50EA6C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76FCB"/>
    <w:multiLevelType w:val="hybridMultilevel"/>
    <w:tmpl w:val="81864FD8"/>
    <w:lvl w:ilvl="0" w:tplc="81C00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47F9A"/>
    <w:multiLevelType w:val="hybridMultilevel"/>
    <w:tmpl w:val="20943AF8"/>
    <w:lvl w:ilvl="0" w:tplc="935EF0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3515C"/>
    <w:multiLevelType w:val="hybridMultilevel"/>
    <w:tmpl w:val="0D8E7266"/>
    <w:lvl w:ilvl="0" w:tplc="107EF1C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61A69"/>
    <w:multiLevelType w:val="hybridMultilevel"/>
    <w:tmpl w:val="232EEC48"/>
    <w:lvl w:ilvl="0" w:tplc="76809142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E1C63"/>
    <w:multiLevelType w:val="hybridMultilevel"/>
    <w:tmpl w:val="53C4112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36A54"/>
    <w:multiLevelType w:val="hybridMultilevel"/>
    <w:tmpl w:val="C310B0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346E4"/>
    <w:multiLevelType w:val="hybridMultilevel"/>
    <w:tmpl w:val="4FD0637E"/>
    <w:lvl w:ilvl="0" w:tplc="718A13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03402"/>
    <w:multiLevelType w:val="hybridMultilevel"/>
    <w:tmpl w:val="4BD0DF7C"/>
    <w:lvl w:ilvl="0" w:tplc="107EF1C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31E27"/>
    <w:multiLevelType w:val="multilevel"/>
    <w:tmpl w:val="04E624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E51181B"/>
    <w:multiLevelType w:val="hybridMultilevel"/>
    <w:tmpl w:val="A0BAA836"/>
    <w:lvl w:ilvl="0" w:tplc="56BE32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3579E"/>
    <w:multiLevelType w:val="hybridMultilevel"/>
    <w:tmpl w:val="8E2819DE"/>
    <w:lvl w:ilvl="0" w:tplc="BEDA664A">
      <w:start w:val="20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8020E"/>
    <w:multiLevelType w:val="hybridMultilevel"/>
    <w:tmpl w:val="EAE28F2E"/>
    <w:lvl w:ilvl="0" w:tplc="1BE0B0D8">
      <w:start w:val="7"/>
      <w:numFmt w:val="bullet"/>
      <w:lvlText w:val="-"/>
      <w:lvlJc w:val="left"/>
      <w:pPr>
        <w:ind w:left="786" w:hanging="360"/>
      </w:pPr>
      <w:rPr>
        <w:rFonts w:ascii="Calibri" w:eastAsia="MS Mincho" w:hAnsi="Calibri" w:cstheme="majorHAnsi" w:hint="default"/>
        <w:i w:val="0"/>
      </w:rPr>
    </w:lvl>
    <w:lvl w:ilvl="1" w:tplc="10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B38015D"/>
    <w:multiLevelType w:val="multilevel"/>
    <w:tmpl w:val="A3E87C42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1440" w:hanging="360"/>
      </w:pPr>
      <w:rPr>
        <w:rFonts w:ascii="Calibri" w:hAnsi="Calibri" w:hint="default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4EA7EB0"/>
    <w:multiLevelType w:val="multilevel"/>
    <w:tmpl w:val="E1145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7AF60828"/>
    <w:multiLevelType w:val="hybridMultilevel"/>
    <w:tmpl w:val="4596DA26"/>
    <w:lvl w:ilvl="0" w:tplc="231C3F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456186">
    <w:abstractNumId w:val="7"/>
  </w:num>
  <w:num w:numId="2" w16cid:durableId="843934936">
    <w:abstractNumId w:val="4"/>
  </w:num>
  <w:num w:numId="3" w16cid:durableId="1308508282">
    <w:abstractNumId w:val="2"/>
  </w:num>
  <w:num w:numId="4" w16cid:durableId="1328284637">
    <w:abstractNumId w:val="7"/>
  </w:num>
  <w:num w:numId="5" w16cid:durableId="1035928644">
    <w:abstractNumId w:val="7"/>
  </w:num>
  <w:num w:numId="6" w16cid:durableId="1427194472">
    <w:abstractNumId w:val="7"/>
  </w:num>
  <w:num w:numId="7" w16cid:durableId="437213967">
    <w:abstractNumId w:val="7"/>
  </w:num>
  <w:num w:numId="8" w16cid:durableId="1139493348">
    <w:abstractNumId w:val="7"/>
  </w:num>
  <w:num w:numId="9" w16cid:durableId="130943662">
    <w:abstractNumId w:val="7"/>
  </w:num>
  <w:num w:numId="10" w16cid:durableId="1061052536">
    <w:abstractNumId w:val="7"/>
  </w:num>
  <w:num w:numId="11" w16cid:durableId="1405297661">
    <w:abstractNumId w:val="7"/>
  </w:num>
  <w:num w:numId="12" w16cid:durableId="1157453652">
    <w:abstractNumId w:val="10"/>
  </w:num>
  <w:num w:numId="13" w16cid:durableId="1521238412">
    <w:abstractNumId w:val="7"/>
  </w:num>
  <w:num w:numId="14" w16cid:durableId="515928193">
    <w:abstractNumId w:val="7"/>
  </w:num>
  <w:num w:numId="15" w16cid:durableId="1209610843">
    <w:abstractNumId w:val="7"/>
  </w:num>
  <w:num w:numId="16" w16cid:durableId="2113821082">
    <w:abstractNumId w:val="7"/>
  </w:num>
  <w:num w:numId="17" w16cid:durableId="2098399462">
    <w:abstractNumId w:val="18"/>
  </w:num>
  <w:num w:numId="18" w16cid:durableId="197868207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2766543">
    <w:abstractNumId w:val="5"/>
  </w:num>
  <w:num w:numId="20" w16cid:durableId="756025456">
    <w:abstractNumId w:val="17"/>
  </w:num>
  <w:num w:numId="21" w16cid:durableId="1936595190">
    <w:abstractNumId w:val="18"/>
  </w:num>
  <w:num w:numId="22" w16cid:durableId="1439328241">
    <w:abstractNumId w:val="18"/>
  </w:num>
  <w:num w:numId="23" w16cid:durableId="1105349039">
    <w:abstractNumId w:val="14"/>
  </w:num>
  <w:num w:numId="24" w16cid:durableId="290940586">
    <w:abstractNumId w:val="19"/>
  </w:num>
  <w:num w:numId="25" w16cid:durableId="1087842211">
    <w:abstractNumId w:val="18"/>
    <w:lvlOverride w:ilvl="0">
      <w:lvl w:ilvl="0">
        <w:start w:val="1"/>
        <w:numFmt w:val="decimal"/>
        <w:pStyle w:val="Titre1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"/>
        <w:lvlJc w:val="left"/>
        <w:pPr>
          <w:ind w:left="1440" w:hanging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6" w16cid:durableId="1879203079">
    <w:abstractNumId w:val="11"/>
  </w:num>
  <w:num w:numId="27" w16cid:durableId="2002660902">
    <w:abstractNumId w:val="3"/>
  </w:num>
  <w:num w:numId="28" w16cid:durableId="1509055676">
    <w:abstractNumId w:val="12"/>
  </w:num>
  <w:num w:numId="29" w16cid:durableId="1418669419">
    <w:abstractNumId w:val="15"/>
  </w:num>
  <w:num w:numId="30" w16cid:durableId="258754265">
    <w:abstractNumId w:val="13"/>
  </w:num>
  <w:num w:numId="31" w16cid:durableId="46685681">
    <w:abstractNumId w:val="16"/>
  </w:num>
  <w:num w:numId="32" w16cid:durableId="1721974244">
    <w:abstractNumId w:val="8"/>
  </w:num>
  <w:num w:numId="33" w16cid:durableId="67002201">
    <w:abstractNumId w:val="0"/>
  </w:num>
  <w:num w:numId="34" w16cid:durableId="597250713">
    <w:abstractNumId w:val="6"/>
  </w:num>
  <w:num w:numId="35" w16cid:durableId="219101750">
    <w:abstractNumId w:val="20"/>
  </w:num>
  <w:num w:numId="36" w16cid:durableId="459029927">
    <w:abstractNumId w:val="1"/>
  </w:num>
  <w:num w:numId="37" w16cid:durableId="1603606745">
    <w:abstractNumId w:val="9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embedSystemFonts/>
  <w:proofState w:spelling="clean" w:grammar="clean"/>
  <w:attachedTemplate r:id="rId1"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8AC"/>
    <w:rsid w:val="00005213"/>
    <w:rsid w:val="00014039"/>
    <w:rsid w:val="000172E4"/>
    <w:rsid w:val="000249C3"/>
    <w:rsid w:val="00031D7A"/>
    <w:rsid w:val="00035F71"/>
    <w:rsid w:val="00060A50"/>
    <w:rsid w:val="00064B85"/>
    <w:rsid w:val="00070648"/>
    <w:rsid w:val="0007468C"/>
    <w:rsid w:val="000777D8"/>
    <w:rsid w:val="0008062A"/>
    <w:rsid w:val="00084F58"/>
    <w:rsid w:val="000915ED"/>
    <w:rsid w:val="00092D2E"/>
    <w:rsid w:val="000A47E6"/>
    <w:rsid w:val="000A558A"/>
    <w:rsid w:val="000D0E5E"/>
    <w:rsid w:val="000D4F87"/>
    <w:rsid w:val="000D7C8D"/>
    <w:rsid w:val="000E1075"/>
    <w:rsid w:val="000E332F"/>
    <w:rsid w:val="000E3B3B"/>
    <w:rsid w:val="000E5356"/>
    <w:rsid w:val="000E57F5"/>
    <w:rsid w:val="000E6CF4"/>
    <w:rsid w:val="000F16B8"/>
    <w:rsid w:val="000F34F1"/>
    <w:rsid w:val="001053F3"/>
    <w:rsid w:val="00105AEF"/>
    <w:rsid w:val="0011646D"/>
    <w:rsid w:val="0012201B"/>
    <w:rsid w:val="001231E6"/>
    <w:rsid w:val="0013044B"/>
    <w:rsid w:val="00135369"/>
    <w:rsid w:val="00135488"/>
    <w:rsid w:val="00137FE5"/>
    <w:rsid w:val="00144F1E"/>
    <w:rsid w:val="0014663F"/>
    <w:rsid w:val="001516F9"/>
    <w:rsid w:val="001538FF"/>
    <w:rsid w:val="001623A7"/>
    <w:rsid w:val="00166842"/>
    <w:rsid w:val="00171DC7"/>
    <w:rsid w:val="0017228B"/>
    <w:rsid w:val="00173B53"/>
    <w:rsid w:val="00175EA0"/>
    <w:rsid w:val="001805CF"/>
    <w:rsid w:val="001832F5"/>
    <w:rsid w:val="00183C01"/>
    <w:rsid w:val="001849A3"/>
    <w:rsid w:val="001A2077"/>
    <w:rsid w:val="001A761F"/>
    <w:rsid w:val="001B1833"/>
    <w:rsid w:val="001B7A4D"/>
    <w:rsid w:val="001C3A87"/>
    <w:rsid w:val="001D3FD2"/>
    <w:rsid w:val="001E4429"/>
    <w:rsid w:val="001F4AED"/>
    <w:rsid w:val="001F5DEC"/>
    <w:rsid w:val="00223356"/>
    <w:rsid w:val="002327D1"/>
    <w:rsid w:val="0024053E"/>
    <w:rsid w:val="0024705B"/>
    <w:rsid w:val="002500FD"/>
    <w:rsid w:val="002531F9"/>
    <w:rsid w:val="0025397E"/>
    <w:rsid w:val="00253CEE"/>
    <w:rsid w:val="00254F3D"/>
    <w:rsid w:val="00261EF1"/>
    <w:rsid w:val="00267599"/>
    <w:rsid w:val="002706A1"/>
    <w:rsid w:val="00272C57"/>
    <w:rsid w:val="002738E4"/>
    <w:rsid w:val="00274226"/>
    <w:rsid w:val="00276F56"/>
    <w:rsid w:val="002A4347"/>
    <w:rsid w:val="002A493C"/>
    <w:rsid w:val="002A6A1F"/>
    <w:rsid w:val="002A70E9"/>
    <w:rsid w:val="002A7565"/>
    <w:rsid w:val="002B64C9"/>
    <w:rsid w:val="002C683C"/>
    <w:rsid w:val="002C7251"/>
    <w:rsid w:val="002F39F3"/>
    <w:rsid w:val="002F4BCC"/>
    <w:rsid w:val="002F61DE"/>
    <w:rsid w:val="003033E1"/>
    <w:rsid w:val="00305432"/>
    <w:rsid w:val="00306DEE"/>
    <w:rsid w:val="00315807"/>
    <w:rsid w:val="00315F2F"/>
    <w:rsid w:val="00326BB7"/>
    <w:rsid w:val="00327044"/>
    <w:rsid w:val="0033092E"/>
    <w:rsid w:val="00333140"/>
    <w:rsid w:val="00335DCC"/>
    <w:rsid w:val="00336468"/>
    <w:rsid w:val="0034433E"/>
    <w:rsid w:val="00364E4B"/>
    <w:rsid w:val="00365897"/>
    <w:rsid w:val="00366D4E"/>
    <w:rsid w:val="00367213"/>
    <w:rsid w:val="00371B32"/>
    <w:rsid w:val="00382EA4"/>
    <w:rsid w:val="00383D02"/>
    <w:rsid w:val="00384879"/>
    <w:rsid w:val="00384AE3"/>
    <w:rsid w:val="0038586D"/>
    <w:rsid w:val="003928D4"/>
    <w:rsid w:val="003945F3"/>
    <w:rsid w:val="00396DD8"/>
    <w:rsid w:val="00396EFC"/>
    <w:rsid w:val="003A065C"/>
    <w:rsid w:val="003A0E08"/>
    <w:rsid w:val="003A20CC"/>
    <w:rsid w:val="003A5400"/>
    <w:rsid w:val="003B0C09"/>
    <w:rsid w:val="003C1808"/>
    <w:rsid w:val="003C2B04"/>
    <w:rsid w:val="003C4736"/>
    <w:rsid w:val="003C5722"/>
    <w:rsid w:val="003C70DB"/>
    <w:rsid w:val="003C7B7E"/>
    <w:rsid w:val="003D0067"/>
    <w:rsid w:val="003D569F"/>
    <w:rsid w:val="003E44BB"/>
    <w:rsid w:val="003E6748"/>
    <w:rsid w:val="003F2026"/>
    <w:rsid w:val="00402ECE"/>
    <w:rsid w:val="00406328"/>
    <w:rsid w:val="00411613"/>
    <w:rsid w:val="00423C0B"/>
    <w:rsid w:val="004311B2"/>
    <w:rsid w:val="00432411"/>
    <w:rsid w:val="00436987"/>
    <w:rsid w:val="0044055E"/>
    <w:rsid w:val="004451DE"/>
    <w:rsid w:val="004527D7"/>
    <w:rsid w:val="00457EB4"/>
    <w:rsid w:val="00463484"/>
    <w:rsid w:val="00463A93"/>
    <w:rsid w:val="00464EC8"/>
    <w:rsid w:val="004800B7"/>
    <w:rsid w:val="00497062"/>
    <w:rsid w:val="004976BC"/>
    <w:rsid w:val="004A0BD9"/>
    <w:rsid w:val="004B0E95"/>
    <w:rsid w:val="004B5688"/>
    <w:rsid w:val="004B6355"/>
    <w:rsid w:val="004C53D5"/>
    <w:rsid w:val="004D1DF4"/>
    <w:rsid w:val="004D1E58"/>
    <w:rsid w:val="004E2CE7"/>
    <w:rsid w:val="004E4E32"/>
    <w:rsid w:val="004E6429"/>
    <w:rsid w:val="004F570F"/>
    <w:rsid w:val="00502BDE"/>
    <w:rsid w:val="00503114"/>
    <w:rsid w:val="00523C90"/>
    <w:rsid w:val="00530787"/>
    <w:rsid w:val="005340E3"/>
    <w:rsid w:val="00534FF2"/>
    <w:rsid w:val="00537EA9"/>
    <w:rsid w:val="005454E2"/>
    <w:rsid w:val="00550801"/>
    <w:rsid w:val="00552542"/>
    <w:rsid w:val="00555262"/>
    <w:rsid w:val="005607D0"/>
    <w:rsid w:val="00567512"/>
    <w:rsid w:val="0057139F"/>
    <w:rsid w:val="0057263F"/>
    <w:rsid w:val="00575F64"/>
    <w:rsid w:val="00587EC9"/>
    <w:rsid w:val="00592E07"/>
    <w:rsid w:val="005A1655"/>
    <w:rsid w:val="005C09A5"/>
    <w:rsid w:val="005C1A61"/>
    <w:rsid w:val="005D4298"/>
    <w:rsid w:val="005E7D4D"/>
    <w:rsid w:val="005F581F"/>
    <w:rsid w:val="005F7D58"/>
    <w:rsid w:val="00600420"/>
    <w:rsid w:val="0060336A"/>
    <w:rsid w:val="00615772"/>
    <w:rsid w:val="00616A0D"/>
    <w:rsid w:val="00616EC6"/>
    <w:rsid w:val="00617D24"/>
    <w:rsid w:val="006238AD"/>
    <w:rsid w:val="00624095"/>
    <w:rsid w:val="00634769"/>
    <w:rsid w:val="006370BF"/>
    <w:rsid w:val="00643AA6"/>
    <w:rsid w:val="00643ED7"/>
    <w:rsid w:val="00647662"/>
    <w:rsid w:val="006512ED"/>
    <w:rsid w:val="006533AE"/>
    <w:rsid w:val="00654FD8"/>
    <w:rsid w:val="00667241"/>
    <w:rsid w:val="00681B42"/>
    <w:rsid w:val="006826C7"/>
    <w:rsid w:val="006952E4"/>
    <w:rsid w:val="006A5C57"/>
    <w:rsid w:val="006A6B2B"/>
    <w:rsid w:val="006A7C1E"/>
    <w:rsid w:val="006B5441"/>
    <w:rsid w:val="006B64DB"/>
    <w:rsid w:val="006B679F"/>
    <w:rsid w:val="006C2417"/>
    <w:rsid w:val="006D6A7A"/>
    <w:rsid w:val="006E38BC"/>
    <w:rsid w:val="006E4037"/>
    <w:rsid w:val="006E40A9"/>
    <w:rsid w:val="006E473D"/>
    <w:rsid w:val="006E4D9E"/>
    <w:rsid w:val="006F001C"/>
    <w:rsid w:val="006F3663"/>
    <w:rsid w:val="006F388A"/>
    <w:rsid w:val="00706273"/>
    <w:rsid w:val="00710286"/>
    <w:rsid w:val="00711A51"/>
    <w:rsid w:val="00711F27"/>
    <w:rsid w:val="00726CAD"/>
    <w:rsid w:val="007273FF"/>
    <w:rsid w:val="007353B1"/>
    <w:rsid w:val="0073551C"/>
    <w:rsid w:val="00735837"/>
    <w:rsid w:val="00737FB1"/>
    <w:rsid w:val="0075070D"/>
    <w:rsid w:val="0075474A"/>
    <w:rsid w:val="007635CC"/>
    <w:rsid w:val="007715AA"/>
    <w:rsid w:val="00774BAD"/>
    <w:rsid w:val="00774FF0"/>
    <w:rsid w:val="00781C90"/>
    <w:rsid w:val="007825BD"/>
    <w:rsid w:val="00784456"/>
    <w:rsid w:val="0079513B"/>
    <w:rsid w:val="007A627D"/>
    <w:rsid w:val="007C25F4"/>
    <w:rsid w:val="007C75FD"/>
    <w:rsid w:val="007D3EEB"/>
    <w:rsid w:val="007F302D"/>
    <w:rsid w:val="007F4E3E"/>
    <w:rsid w:val="0080197D"/>
    <w:rsid w:val="00801E04"/>
    <w:rsid w:val="0080259D"/>
    <w:rsid w:val="00807000"/>
    <w:rsid w:val="00810252"/>
    <w:rsid w:val="008113C0"/>
    <w:rsid w:val="0082120E"/>
    <w:rsid w:val="00842E87"/>
    <w:rsid w:val="0084707A"/>
    <w:rsid w:val="00856AAC"/>
    <w:rsid w:val="00871A8D"/>
    <w:rsid w:val="00873255"/>
    <w:rsid w:val="008758AE"/>
    <w:rsid w:val="00883495"/>
    <w:rsid w:val="0088713F"/>
    <w:rsid w:val="008922C3"/>
    <w:rsid w:val="00893F33"/>
    <w:rsid w:val="00894B9D"/>
    <w:rsid w:val="00894BDD"/>
    <w:rsid w:val="008A1BD9"/>
    <w:rsid w:val="008A3D0B"/>
    <w:rsid w:val="008A706C"/>
    <w:rsid w:val="008B225F"/>
    <w:rsid w:val="008B6887"/>
    <w:rsid w:val="008C1F4D"/>
    <w:rsid w:val="008C5ECB"/>
    <w:rsid w:val="008C6156"/>
    <w:rsid w:val="008D015E"/>
    <w:rsid w:val="008D1462"/>
    <w:rsid w:val="008E0DE2"/>
    <w:rsid w:val="008E1CE7"/>
    <w:rsid w:val="008E331E"/>
    <w:rsid w:val="008F5A8A"/>
    <w:rsid w:val="008F6227"/>
    <w:rsid w:val="00900690"/>
    <w:rsid w:val="009029CB"/>
    <w:rsid w:val="00920EFA"/>
    <w:rsid w:val="00930CD2"/>
    <w:rsid w:val="009358FF"/>
    <w:rsid w:val="00943B47"/>
    <w:rsid w:val="00943F81"/>
    <w:rsid w:val="00945EB7"/>
    <w:rsid w:val="009465A0"/>
    <w:rsid w:val="00952DD7"/>
    <w:rsid w:val="00961FCB"/>
    <w:rsid w:val="00961FF8"/>
    <w:rsid w:val="0096745E"/>
    <w:rsid w:val="009768FA"/>
    <w:rsid w:val="00986D8C"/>
    <w:rsid w:val="00986FE7"/>
    <w:rsid w:val="00987175"/>
    <w:rsid w:val="009A0D43"/>
    <w:rsid w:val="009C16FF"/>
    <w:rsid w:val="009D22C2"/>
    <w:rsid w:val="009D25CF"/>
    <w:rsid w:val="009E2C37"/>
    <w:rsid w:val="009E4DD2"/>
    <w:rsid w:val="009F0993"/>
    <w:rsid w:val="009F27D5"/>
    <w:rsid w:val="009F2ACB"/>
    <w:rsid w:val="00A11147"/>
    <w:rsid w:val="00A16EE1"/>
    <w:rsid w:val="00A26658"/>
    <w:rsid w:val="00A276E6"/>
    <w:rsid w:val="00A35C0D"/>
    <w:rsid w:val="00A37F5A"/>
    <w:rsid w:val="00A41345"/>
    <w:rsid w:val="00A45FD3"/>
    <w:rsid w:val="00A46C68"/>
    <w:rsid w:val="00A47FF7"/>
    <w:rsid w:val="00A5158C"/>
    <w:rsid w:val="00A63553"/>
    <w:rsid w:val="00A63E23"/>
    <w:rsid w:val="00A77D68"/>
    <w:rsid w:val="00A832A6"/>
    <w:rsid w:val="00A848C1"/>
    <w:rsid w:val="00A94196"/>
    <w:rsid w:val="00AA3896"/>
    <w:rsid w:val="00AA4541"/>
    <w:rsid w:val="00AA643C"/>
    <w:rsid w:val="00AB13BF"/>
    <w:rsid w:val="00AB1A7E"/>
    <w:rsid w:val="00AB40E8"/>
    <w:rsid w:val="00AB4CF1"/>
    <w:rsid w:val="00AB50DE"/>
    <w:rsid w:val="00AB6121"/>
    <w:rsid w:val="00AC2B00"/>
    <w:rsid w:val="00AC2FA3"/>
    <w:rsid w:val="00AC51C2"/>
    <w:rsid w:val="00AE797E"/>
    <w:rsid w:val="00AF33EB"/>
    <w:rsid w:val="00AF3E3F"/>
    <w:rsid w:val="00AF595B"/>
    <w:rsid w:val="00B02C04"/>
    <w:rsid w:val="00B05093"/>
    <w:rsid w:val="00B06F8A"/>
    <w:rsid w:val="00B07328"/>
    <w:rsid w:val="00B13D5F"/>
    <w:rsid w:val="00B16F8F"/>
    <w:rsid w:val="00B200EB"/>
    <w:rsid w:val="00B23355"/>
    <w:rsid w:val="00B240C8"/>
    <w:rsid w:val="00B27413"/>
    <w:rsid w:val="00B27D6A"/>
    <w:rsid w:val="00B310FF"/>
    <w:rsid w:val="00B36526"/>
    <w:rsid w:val="00B50918"/>
    <w:rsid w:val="00B54767"/>
    <w:rsid w:val="00B555D2"/>
    <w:rsid w:val="00B65030"/>
    <w:rsid w:val="00B763B0"/>
    <w:rsid w:val="00B82F35"/>
    <w:rsid w:val="00B90234"/>
    <w:rsid w:val="00B91784"/>
    <w:rsid w:val="00B95A6C"/>
    <w:rsid w:val="00BB01C4"/>
    <w:rsid w:val="00BC6B62"/>
    <w:rsid w:val="00BD023C"/>
    <w:rsid w:val="00BD2043"/>
    <w:rsid w:val="00BE08AC"/>
    <w:rsid w:val="00BE25D7"/>
    <w:rsid w:val="00BE593E"/>
    <w:rsid w:val="00BF35D0"/>
    <w:rsid w:val="00C14F1D"/>
    <w:rsid w:val="00C326AC"/>
    <w:rsid w:val="00C4237A"/>
    <w:rsid w:val="00C51339"/>
    <w:rsid w:val="00C632D8"/>
    <w:rsid w:val="00C67508"/>
    <w:rsid w:val="00C802DF"/>
    <w:rsid w:val="00C86183"/>
    <w:rsid w:val="00CA3259"/>
    <w:rsid w:val="00CB0787"/>
    <w:rsid w:val="00CC1EBE"/>
    <w:rsid w:val="00CC5784"/>
    <w:rsid w:val="00CD3C3C"/>
    <w:rsid w:val="00CE2E3E"/>
    <w:rsid w:val="00D016A9"/>
    <w:rsid w:val="00D0266C"/>
    <w:rsid w:val="00D0644B"/>
    <w:rsid w:val="00D1179D"/>
    <w:rsid w:val="00D141BA"/>
    <w:rsid w:val="00D15D28"/>
    <w:rsid w:val="00D206DF"/>
    <w:rsid w:val="00D21F1A"/>
    <w:rsid w:val="00D2474D"/>
    <w:rsid w:val="00D27326"/>
    <w:rsid w:val="00D322E7"/>
    <w:rsid w:val="00D52695"/>
    <w:rsid w:val="00D65CD4"/>
    <w:rsid w:val="00D77225"/>
    <w:rsid w:val="00D8496F"/>
    <w:rsid w:val="00D86153"/>
    <w:rsid w:val="00D87DD5"/>
    <w:rsid w:val="00DA756F"/>
    <w:rsid w:val="00DB2305"/>
    <w:rsid w:val="00DC3E56"/>
    <w:rsid w:val="00DC7985"/>
    <w:rsid w:val="00DD48A6"/>
    <w:rsid w:val="00DE44F6"/>
    <w:rsid w:val="00DE6F54"/>
    <w:rsid w:val="00DF47CE"/>
    <w:rsid w:val="00DF7EF1"/>
    <w:rsid w:val="00E00E58"/>
    <w:rsid w:val="00E0136A"/>
    <w:rsid w:val="00E05C56"/>
    <w:rsid w:val="00E066E4"/>
    <w:rsid w:val="00E11C87"/>
    <w:rsid w:val="00E14092"/>
    <w:rsid w:val="00E16FE5"/>
    <w:rsid w:val="00E2313E"/>
    <w:rsid w:val="00E2459D"/>
    <w:rsid w:val="00E26BB2"/>
    <w:rsid w:val="00E33318"/>
    <w:rsid w:val="00E5024B"/>
    <w:rsid w:val="00E5320C"/>
    <w:rsid w:val="00E53999"/>
    <w:rsid w:val="00E55E1B"/>
    <w:rsid w:val="00E56311"/>
    <w:rsid w:val="00E63F01"/>
    <w:rsid w:val="00E67406"/>
    <w:rsid w:val="00E7311F"/>
    <w:rsid w:val="00E741EC"/>
    <w:rsid w:val="00E77013"/>
    <w:rsid w:val="00EA2623"/>
    <w:rsid w:val="00EA4AA4"/>
    <w:rsid w:val="00EB29F1"/>
    <w:rsid w:val="00EB4ED5"/>
    <w:rsid w:val="00EC0140"/>
    <w:rsid w:val="00EC56F3"/>
    <w:rsid w:val="00EC76B8"/>
    <w:rsid w:val="00ED04CA"/>
    <w:rsid w:val="00ED0FA6"/>
    <w:rsid w:val="00EE0591"/>
    <w:rsid w:val="00EE160D"/>
    <w:rsid w:val="00EF0867"/>
    <w:rsid w:val="00EF1380"/>
    <w:rsid w:val="00EF13ED"/>
    <w:rsid w:val="00EF3CDF"/>
    <w:rsid w:val="00F000A7"/>
    <w:rsid w:val="00F02418"/>
    <w:rsid w:val="00F0261A"/>
    <w:rsid w:val="00F247A3"/>
    <w:rsid w:val="00F260B2"/>
    <w:rsid w:val="00F355A8"/>
    <w:rsid w:val="00F460DC"/>
    <w:rsid w:val="00F5796D"/>
    <w:rsid w:val="00F62B6B"/>
    <w:rsid w:val="00F64058"/>
    <w:rsid w:val="00F75BA1"/>
    <w:rsid w:val="00F84962"/>
    <w:rsid w:val="00F90A02"/>
    <w:rsid w:val="00F915D6"/>
    <w:rsid w:val="00F92CD9"/>
    <w:rsid w:val="00F934F2"/>
    <w:rsid w:val="00FB0F58"/>
    <w:rsid w:val="00FB3C32"/>
    <w:rsid w:val="00FC0CBA"/>
    <w:rsid w:val="00FC5124"/>
    <w:rsid w:val="00FC7222"/>
    <w:rsid w:val="00FD4648"/>
    <w:rsid w:val="00FE0F38"/>
    <w:rsid w:val="00FE2577"/>
    <w:rsid w:val="00FF334E"/>
    <w:rsid w:val="2F10C844"/>
    <w:rsid w:val="44E8031A"/>
    <w:rsid w:val="451B70FB"/>
    <w:rsid w:val="524C1690"/>
    <w:rsid w:val="55A952B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8C81B6"/>
  <w15:docId w15:val="{2D7B1F68-1C97-0F44-836E-591FEA0D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273"/>
    <w:pPr>
      <w:tabs>
        <w:tab w:val="left" w:pos="7470"/>
      </w:tabs>
      <w:jc w:val="both"/>
    </w:pPr>
    <w:rPr>
      <w:rFonts w:ascii="Arial" w:eastAsia="MS Mincho" w:hAnsi="Arial" w:cs="Century Gothic"/>
      <w:color w:val="000000"/>
      <w:szCs w:val="18"/>
      <w:lang w:eastAsia="fr-CH"/>
    </w:rPr>
  </w:style>
  <w:style w:type="paragraph" w:styleId="Titre1">
    <w:name w:val="heading 1"/>
    <w:aliases w:val="Exercice"/>
    <w:basedOn w:val="Normal"/>
    <w:next w:val="Normal"/>
    <w:link w:val="Titre1Car"/>
    <w:uiPriority w:val="9"/>
    <w:qFormat/>
    <w:rsid w:val="00706273"/>
    <w:pPr>
      <w:numPr>
        <w:numId w:val="17"/>
      </w:numPr>
      <w:tabs>
        <w:tab w:val="clear" w:pos="7470"/>
        <w:tab w:val="left" w:pos="426"/>
        <w:tab w:val="right" w:pos="9066"/>
      </w:tabs>
      <w:spacing w:after="120"/>
      <w:ind w:left="425" w:hanging="425"/>
      <w:outlineLvl w:val="0"/>
    </w:pPr>
    <w:rPr>
      <w:rFonts w:cstheme="majorHAnsi"/>
      <w:szCs w:val="22"/>
      <w:lang w:val="fr-CH" w:eastAsia="en-US"/>
    </w:rPr>
  </w:style>
  <w:style w:type="paragraph" w:styleId="Titre2">
    <w:name w:val="heading 2"/>
    <w:aliases w:val="Sous-exercice"/>
    <w:basedOn w:val="Paragraphedeliste"/>
    <w:next w:val="Normal"/>
    <w:link w:val="Titre2Car"/>
    <w:uiPriority w:val="9"/>
    <w:unhideWhenUsed/>
    <w:qFormat/>
    <w:rsid w:val="00706273"/>
    <w:pPr>
      <w:numPr>
        <w:ilvl w:val="1"/>
        <w:numId w:val="25"/>
      </w:numPr>
      <w:tabs>
        <w:tab w:val="clear" w:pos="7470"/>
        <w:tab w:val="left" w:pos="993"/>
        <w:tab w:val="right" w:pos="9066"/>
      </w:tabs>
      <w:spacing w:after="120"/>
      <w:ind w:left="993" w:hanging="567"/>
      <w:outlineLvl w:val="1"/>
    </w:pPr>
    <w:rPr>
      <w:rFonts w:cstheme="majorHAnsi"/>
      <w:szCs w:val="22"/>
      <w:lang w:val="fr-CH" w:eastAsia="en-US"/>
    </w:rPr>
  </w:style>
  <w:style w:type="paragraph" w:styleId="Titre3">
    <w:name w:val="heading 3"/>
    <w:aliases w:val="Réponse"/>
    <w:basedOn w:val="Normal"/>
    <w:next w:val="Normal"/>
    <w:link w:val="Titre3Car"/>
    <w:uiPriority w:val="9"/>
    <w:unhideWhenUsed/>
    <w:qFormat/>
    <w:rsid w:val="00C67508"/>
    <w:pPr>
      <w:tabs>
        <w:tab w:val="clear" w:pos="7470"/>
        <w:tab w:val="right" w:pos="9639"/>
      </w:tabs>
      <w:outlineLvl w:val="2"/>
    </w:pPr>
    <w:rPr>
      <w:rFonts w:asciiTheme="majorHAnsi" w:hAnsiTheme="majorHAnsi" w:cstheme="majorHAnsi"/>
      <w:b/>
      <w:color w:val="FF000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FCB"/>
    <w:pPr>
      <w:tabs>
        <w:tab w:val="clear" w:pos="7470"/>
        <w:tab w:val="center" w:pos="4536"/>
        <w:tab w:val="right" w:pos="9072"/>
      </w:tabs>
      <w:jc w:val="left"/>
    </w:pPr>
    <w:rPr>
      <w:rFonts w:asciiTheme="minorHAnsi" w:eastAsiaTheme="minorHAnsi" w:hAnsiTheme="minorHAnsi" w:cstheme="minorBidi"/>
      <w:color w:val="auto"/>
      <w:szCs w:val="24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961FCB"/>
  </w:style>
  <w:style w:type="paragraph" w:styleId="Pieddepage">
    <w:name w:val="footer"/>
    <w:basedOn w:val="Normal"/>
    <w:link w:val="PieddepageCar"/>
    <w:uiPriority w:val="99"/>
    <w:unhideWhenUsed/>
    <w:rsid w:val="00961FCB"/>
    <w:pPr>
      <w:tabs>
        <w:tab w:val="clear" w:pos="7470"/>
        <w:tab w:val="center" w:pos="4536"/>
        <w:tab w:val="right" w:pos="9072"/>
      </w:tabs>
      <w:jc w:val="left"/>
    </w:pPr>
    <w:rPr>
      <w:rFonts w:asciiTheme="minorHAnsi" w:eastAsiaTheme="minorHAnsi" w:hAnsiTheme="minorHAnsi" w:cstheme="minorBidi"/>
      <w:color w:val="auto"/>
      <w:szCs w:val="24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961FCB"/>
  </w:style>
  <w:style w:type="character" w:styleId="Numrodepage">
    <w:name w:val="page number"/>
    <w:basedOn w:val="Policepardfaut"/>
    <w:rsid w:val="00961FCB"/>
  </w:style>
  <w:style w:type="table" w:styleId="Grilledutableau">
    <w:name w:val="Table Grid"/>
    <w:basedOn w:val="TableauNormal"/>
    <w:rsid w:val="00961FCB"/>
    <w:rPr>
      <w:rFonts w:ascii="Times New Roman" w:eastAsia="MS Mincho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3C0B"/>
    <w:pPr>
      <w:ind w:left="720"/>
      <w:contextualSpacing/>
    </w:pPr>
  </w:style>
  <w:style w:type="character" w:customStyle="1" w:styleId="Titre1Car">
    <w:name w:val="Titre 1 Car"/>
    <w:aliases w:val="Exercice Car"/>
    <w:basedOn w:val="Policepardfaut"/>
    <w:link w:val="Titre1"/>
    <w:uiPriority w:val="9"/>
    <w:rsid w:val="00706273"/>
    <w:rPr>
      <w:rFonts w:ascii="Arial" w:eastAsia="MS Mincho" w:hAnsi="Arial" w:cstheme="majorHAnsi"/>
      <w:color w:val="000000"/>
      <w:szCs w:val="22"/>
      <w:lang w:val="fr-CH"/>
    </w:rPr>
  </w:style>
  <w:style w:type="character" w:customStyle="1" w:styleId="Titre2Car">
    <w:name w:val="Titre 2 Car"/>
    <w:aliases w:val="Sous-exercice Car"/>
    <w:basedOn w:val="Policepardfaut"/>
    <w:link w:val="Titre2"/>
    <w:uiPriority w:val="9"/>
    <w:rsid w:val="00706273"/>
    <w:rPr>
      <w:rFonts w:ascii="Arial" w:eastAsia="MS Mincho" w:hAnsi="Arial" w:cstheme="majorHAnsi"/>
      <w:color w:val="000000"/>
      <w:szCs w:val="22"/>
      <w:lang w:val="fr-CH"/>
    </w:rPr>
  </w:style>
  <w:style w:type="character" w:customStyle="1" w:styleId="Titre3Car">
    <w:name w:val="Titre 3 Car"/>
    <w:aliases w:val="Réponse Car"/>
    <w:basedOn w:val="Policepardfaut"/>
    <w:link w:val="Titre3"/>
    <w:uiPriority w:val="9"/>
    <w:rsid w:val="00C67508"/>
    <w:rPr>
      <w:rFonts w:asciiTheme="majorHAnsi" w:eastAsia="MS Mincho" w:hAnsiTheme="majorHAnsi" w:cstheme="majorHAnsi"/>
      <w:b/>
      <w:color w:val="FF0000"/>
      <w:szCs w:val="22"/>
      <w:lang w:eastAsia="fr-CH"/>
    </w:rPr>
  </w:style>
  <w:style w:type="paragraph" w:customStyle="1" w:styleId="Default">
    <w:name w:val="Default"/>
    <w:rsid w:val="00643ED7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0E08"/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0E08"/>
    <w:rPr>
      <w:rFonts w:ascii="Segoe UI" w:eastAsia="MS Mincho" w:hAnsi="Segoe UI" w:cs="Segoe UI"/>
      <w:color w:val="000000"/>
      <w:sz w:val="18"/>
      <w:szCs w:val="18"/>
      <w:lang w:eastAsia="fr-CH"/>
    </w:rPr>
  </w:style>
  <w:style w:type="paragraph" w:styleId="Sansinterligne">
    <w:name w:val="No Spacing"/>
    <w:uiPriority w:val="1"/>
    <w:qFormat/>
    <w:rsid w:val="00681B42"/>
    <w:pPr>
      <w:tabs>
        <w:tab w:val="left" w:pos="7470"/>
      </w:tabs>
      <w:jc w:val="both"/>
    </w:pPr>
    <w:rPr>
      <w:rFonts w:ascii="Calibri" w:eastAsia="MS Mincho" w:hAnsi="Calibri" w:cs="Century Gothic"/>
      <w:color w:val="000000"/>
      <w:szCs w:val="18"/>
      <w:lang w:eastAsia="fr-CH"/>
    </w:rPr>
  </w:style>
  <w:style w:type="character" w:styleId="Marquedecommentaire">
    <w:name w:val="annotation reference"/>
    <w:basedOn w:val="Policepardfaut"/>
    <w:uiPriority w:val="99"/>
    <w:semiHidden/>
    <w:unhideWhenUsed/>
    <w:rsid w:val="00781C9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81C9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81C90"/>
    <w:rPr>
      <w:rFonts w:ascii="Calibri" w:eastAsia="MS Mincho" w:hAnsi="Calibri" w:cs="Century Gothic"/>
      <w:color w:val="000000"/>
      <w:sz w:val="20"/>
      <w:szCs w:val="20"/>
      <w:lang w:eastAsia="fr-CH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81C9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81C90"/>
    <w:rPr>
      <w:rFonts w:ascii="Calibri" w:eastAsia="MS Mincho" w:hAnsi="Calibri" w:cs="Century Gothic"/>
      <w:b/>
      <w:bCs/>
      <w:color w:val="000000"/>
      <w:sz w:val="20"/>
      <w:szCs w:val="20"/>
      <w:lang w:eastAsia="fr-CH"/>
    </w:rPr>
  </w:style>
  <w:style w:type="character" w:customStyle="1" w:styleId="st1">
    <w:name w:val="st1"/>
    <w:basedOn w:val="Policepardfaut"/>
    <w:rsid w:val="006D6A7A"/>
  </w:style>
  <w:style w:type="paragraph" w:styleId="Lgende">
    <w:name w:val="caption"/>
    <w:basedOn w:val="Normal"/>
    <w:next w:val="Normal"/>
    <w:uiPriority w:val="35"/>
    <w:unhideWhenUsed/>
    <w:qFormat/>
    <w:rsid w:val="00DF7EF1"/>
    <w:pPr>
      <w:tabs>
        <w:tab w:val="clear" w:pos="7470"/>
      </w:tabs>
      <w:spacing w:after="200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lang w:val="fr-CH" w:eastAsia="en-US"/>
    </w:rPr>
  </w:style>
  <w:style w:type="character" w:styleId="Textedelespacerserv">
    <w:name w:val="Placeholder Text"/>
    <w:basedOn w:val="Policepardfaut"/>
    <w:uiPriority w:val="99"/>
    <w:semiHidden/>
    <w:rsid w:val="00706273"/>
    <w:rPr>
      <w:color w:val="808080"/>
    </w:rPr>
  </w:style>
  <w:style w:type="table" w:styleId="TableauGrille4-Accentuation1">
    <w:name w:val="Grid Table 4 Accent 1"/>
    <w:basedOn w:val="TableauNormal"/>
    <w:uiPriority w:val="49"/>
    <w:rsid w:val="00EC0140"/>
    <w:rPr>
      <w:sz w:val="22"/>
      <w:szCs w:val="22"/>
      <w:lang w:val="fr-CH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9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llian/Downloads/Modele_de_devis_JE_pour_client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37A69DD5E4740BC00EFB2D6D55A61" ma:contentTypeVersion="10" ma:contentTypeDescription="Crée un document." ma:contentTypeScope="" ma:versionID="dbf011bcfd731b478f7cf8ceaa4342dc">
  <xsd:schema xmlns:xsd="http://www.w3.org/2001/XMLSchema" xmlns:xs="http://www.w3.org/2001/XMLSchema" xmlns:p="http://schemas.microsoft.com/office/2006/metadata/properties" xmlns:ns2="ff1ba74b-147d-461f-a03d-972ba45d5efd" xmlns:ns3="16b11080-1504-470e-a0bb-288c666c2f88" targetNamespace="http://schemas.microsoft.com/office/2006/metadata/properties" ma:root="true" ma:fieldsID="3cae7cc62f987e82ddfa1f9d611665ac" ns2:_="" ns3:_="">
    <xsd:import namespace="ff1ba74b-147d-461f-a03d-972ba45d5efd"/>
    <xsd:import namespace="16b11080-1504-470e-a0bb-288c666c2f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ba74b-147d-461f-a03d-972ba45d5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11080-1504-470e-a0bb-288c666c2f8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4d8fc18-bbca-4e7e-9b7c-2c3f9df1efd8}" ma:internalName="TaxCatchAll" ma:showField="CatchAllData" ma:web="16b11080-1504-470e-a0bb-288c666c2f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b11080-1504-470e-a0bb-288c666c2f88" xsi:nil="true"/>
    <lcf76f155ced4ddcb4097134ff3c332f xmlns="ff1ba74b-147d-461f-a03d-972ba45d5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45F25-A0A6-4014-9A1A-424A239F93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EB8C3D-FE3A-429E-BF0C-71E4F80C5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1ba74b-147d-461f-a03d-972ba45d5efd"/>
    <ds:schemaRef ds:uri="16b11080-1504-470e-a0bb-288c666c2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7F7884-0EF5-40AB-AA3D-650253D4C1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658BF2-60A9-49D8-9D82-C180269643E5}">
  <ds:schemaRefs>
    <ds:schemaRef ds:uri="http://schemas.microsoft.com/office/2006/metadata/properties"/>
    <ds:schemaRef ds:uri="http://schemas.microsoft.com/office/infopath/2007/PartnerControls"/>
    <ds:schemaRef ds:uri="16b11080-1504-470e-a0bb-288c666c2f88"/>
    <ds:schemaRef ds:uri="ff1ba74b-147d-461f-a03d-972ba45d5e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…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</dc:title>
  <dc:subject/>
  <dc:creator/>
  <cp:keywords/>
  <cp:lastModifiedBy/>
  <cp:revision>10</cp:revision>
  <cp:lastPrinted>2026-09-23T09:16:00Z</cp:lastPrinted>
  <dcterms:created xsi:type="dcterms:W3CDTF">2026-09-23T08:43:00Z</dcterms:created>
  <dcterms:modified xsi:type="dcterms:W3CDTF">2026-09-23T09:34:00Z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/>
  </property>
  <property fmtid="{D5CDD505-2E9C-101B-9397-08002B2CF9AE}" pid="3" name="Order">
    <vt:r8>74700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